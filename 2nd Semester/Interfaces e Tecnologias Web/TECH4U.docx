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14EA2" w14:textId="53B1F788" w:rsidR="00B01BDC" w:rsidRDefault="005A40BF" w:rsidP="005A40BF">
      <w:pPr>
        <w:pStyle w:val="Subttulo"/>
        <w:jc w:val="right"/>
        <w:rPr>
          <w:noProof/>
        </w:rPr>
      </w:pPr>
      <w:r>
        <w:rPr>
          <w:noProof/>
        </w:rPr>
        <w:drawing>
          <wp:inline distT="0" distB="0" distL="0" distR="0" wp14:anchorId="1D0279CF" wp14:editId="6D71FB43">
            <wp:extent cx="3048000" cy="1546860"/>
            <wp:effectExtent l="0" t="0" r="0" b="0"/>
            <wp:docPr id="241543520" name="Imagem 1" descr="Geopark Naturte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opark Naturtej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EE0C" w14:textId="04A09696" w:rsidR="005A40BF" w:rsidRDefault="005A40BF" w:rsidP="005A40BF"/>
    <w:p w14:paraId="4CA8C37A" w14:textId="77777777" w:rsidR="005A40BF" w:rsidRDefault="005A40BF" w:rsidP="005A40BF"/>
    <w:p w14:paraId="594292F0" w14:textId="77777777" w:rsidR="005A40BF" w:rsidRDefault="005A40BF" w:rsidP="005A40BF"/>
    <w:p w14:paraId="6482514E" w14:textId="77777777" w:rsidR="005A40BF" w:rsidRDefault="005A40BF" w:rsidP="005A40BF"/>
    <w:p w14:paraId="37BDF9BE" w14:textId="77777777" w:rsidR="005A40BF" w:rsidRDefault="005A40BF" w:rsidP="005A40BF">
      <w:pPr>
        <w:rPr>
          <w:sz w:val="56"/>
          <w:szCs w:val="56"/>
        </w:rPr>
      </w:pPr>
    </w:p>
    <w:p w14:paraId="68099311" w14:textId="77777777" w:rsidR="005A40BF" w:rsidRPr="005A40BF" w:rsidRDefault="005A40BF" w:rsidP="005A40BF">
      <w:pPr>
        <w:jc w:val="center"/>
        <w:rPr>
          <w:color w:val="00B050"/>
          <w:sz w:val="56"/>
          <w:szCs w:val="56"/>
        </w:rPr>
      </w:pPr>
    </w:p>
    <w:p w14:paraId="1BB26443" w14:textId="097F606C" w:rsidR="00B01BDC" w:rsidRPr="00A5585E" w:rsidRDefault="005A40BF" w:rsidP="005A40BF">
      <w:pPr>
        <w:pStyle w:val="Ttulo1"/>
        <w:jc w:val="center"/>
        <w:rPr>
          <w:rFonts w:ascii="ADLaM Display" w:hAnsi="ADLaM Display" w:cs="ADLaM Display"/>
          <w:b/>
          <w:bCs/>
          <w:noProof/>
          <w:color w:val="0070C0"/>
        </w:rPr>
      </w:pPr>
      <w:bookmarkStart w:id="0" w:name="_Toc167830144"/>
      <w:r w:rsidRPr="00A5585E">
        <w:rPr>
          <w:rFonts w:ascii="ADLaM Display" w:hAnsi="ADLaM Display" w:cs="ADLaM Display"/>
          <w:b/>
          <w:bCs/>
          <w:noProof/>
          <w:color w:val="0070C0"/>
        </w:rPr>
        <w:t>TECH4U</w:t>
      </w:r>
      <w:bookmarkEnd w:id="0"/>
    </w:p>
    <w:p w14:paraId="6005AFE7" w14:textId="2F6C4243" w:rsidR="005A40BF" w:rsidRPr="00A5585E" w:rsidRDefault="00A5585E" w:rsidP="003F47F7">
      <w:pPr>
        <w:ind w:firstLine="720"/>
        <w:jc w:val="center"/>
        <w:rPr>
          <w:rFonts w:ascii="ADLaM Display" w:hAnsi="ADLaM Display" w:cs="ADLaM Display"/>
          <w:b/>
          <w:bCs/>
          <w:color w:val="0070C0"/>
        </w:rPr>
      </w:pPr>
      <w:r w:rsidRPr="003F47F7">
        <w:rPr>
          <w:rFonts w:ascii="ADLaM Display" w:hAnsi="ADLaM Display" w:cs="ADLaM Display"/>
          <w:b/>
          <w:bCs/>
          <w:color w:val="0070C0"/>
          <w:sz w:val="44"/>
          <w:szCs w:val="44"/>
        </w:rPr>
        <w:t>Relatório de Interfaces e Tecnologias WEB</w:t>
      </w:r>
    </w:p>
    <w:p w14:paraId="1FD5BB27" w14:textId="10DDB55A" w:rsidR="00B01BDC" w:rsidRPr="00523EEB" w:rsidRDefault="00B01BDC" w:rsidP="00A11154">
      <w:pPr>
        <w:pStyle w:val="Subttulo"/>
        <w:rPr>
          <w:noProof/>
        </w:rPr>
      </w:pPr>
    </w:p>
    <w:p w14:paraId="657987FB" w14:textId="77777777" w:rsidR="005E2F7C" w:rsidRPr="00523EEB" w:rsidRDefault="005E2F7C" w:rsidP="00A11154">
      <w:pPr>
        <w:pStyle w:val="Subttulo"/>
        <w:rPr>
          <w:noProof/>
        </w:rPr>
      </w:pPr>
    </w:p>
    <w:p w14:paraId="02628699" w14:textId="77777777" w:rsidR="005E2F7C" w:rsidRPr="00523EEB" w:rsidRDefault="005E2F7C" w:rsidP="00A11154">
      <w:pPr>
        <w:pStyle w:val="Subttulo"/>
        <w:rPr>
          <w:noProof/>
        </w:rPr>
      </w:pPr>
    </w:p>
    <w:p w14:paraId="566C4CEB" w14:textId="77777777" w:rsidR="005E2F7C" w:rsidRPr="00523EEB" w:rsidRDefault="005E2F7C" w:rsidP="005A40BF">
      <w:pPr>
        <w:pStyle w:val="Subttulo"/>
        <w:jc w:val="both"/>
        <w:rPr>
          <w:noProof/>
        </w:rPr>
      </w:pPr>
    </w:p>
    <w:p w14:paraId="13CFA918" w14:textId="77777777" w:rsidR="005E2F7C" w:rsidRDefault="005E2F7C" w:rsidP="00A11154">
      <w:pPr>
        <w:pStyle w:val="Subttulo"/>
        <w:rPr>
          <w:noProof/>
        </w:rPr>
      </w:pPr>
    </w:p>
    <w:p w14:paraId="5F96B6A1" w14:textId="77777777" w:rsidR="005A40BF" w:rsidRDefault="005A40BF" w:rsidP="005A40BF"/>
    <w:p w14:paraId="55DD7948" w14:textId="77777777" w:rsidR="00F91B8B" w:rsidRDefault="00F91B8B" w:rsidP="005A40BF"/>
    <w:p w14:paraId="64A5B98A" w14:textId="77777777" w:rsidR="00F91B8B" w:rsidRDefault="00F91B8B" w:rsidP="005A40BF"/>
    <w:p w14:paraId="155EE641" w14:textId="77777777" w:rsidR="005A40BF" w:rsidRDefault="005A40BF" w:rsidP="005A40BF"/>
    <w:p w14:paraId="2A1240DB" w14:textId="77777777" w:rsidR="005A40BF" w:rsidRPr="00A5585E" w:rsidRDefault="005A40BF" w:rsidP="005A40BF">
      <w:pPr>
        <w:rPr>
          <w:rFonts w:ascii="ADLaM Display" w:hAnsi="ADLaM Display" w:cs="ADLaM Display"/>
        </w:rPr>
      </w:pPr>
    </w:p>
    <w:p w14:paraId="3A92893A" w14:textId="22A73E61" w:rsidR="005A40BF" w:rsidRPr="00A5585E" w:rsidRDefault="005A40BF" w:rsidP="005A40BF">
      <w:pPr>
        <w:pStyle w:val="Subttulo"/>
        <w:rPr>
          <w:rFonts w:ascii="ADLaM Display" w:hAnsi="ADLaM Display" w:cs="ADLaM Display"/>
          <w:noProof/>
        </w:rPr>
      </w:pPr>
      <w:r w:rsidRPr="00A5585E">
        <w:rPr>
          <w:rFonts w:ascii="ADLaM Display" w:hAnsi="ADLaM Display" w:cs="ADLaM Display"/>
          <w:noProof/>
        </w:rPr>
        <w:t xml:space="preserve">Trabalho realizado por: </w:t>
      </w:r>
    </w:p>
    <w:p w14:paraId="54F9E9C4" w14:textId="525BDDB9" w:rsidR="003A563E" w:rsidRPr="00A5585E" w:rsidRDefault="005A40BF" w:rsidP="005A40BF">
      <w:pPr>
        <w:pStyle w:val="Subttulo"/>
        <w:rPr>
          <w:rFonts w:ascii="ADLaM Display" w:hAnsi="ADLaM Display" w:cs="ADLaM Display"/>
          <w:noProof/>
        </w:rPr>
      </w:pPr>
      <w:r w:rsidRPr="00A5585E">
        <w:rPr>
          <w:rFonts w:ascii="ADLaM Display" w:hAnsi="ADLaM Display" w:cs="ADLaM Display"/>
          <w:noProof/>
        </w:rPr>
        <w:t>Gonçalo Santos, nº 20231487, Turma 2</w:t>
      </w:r>
    </w:p>
    <w:p w14:paraId="1289E28A" w14:textId="77777777" w:rsidR="003A563E" w:rsidRPr="00523EEB" w:rsidRDefault="003A563E" w:rsidP="003A563E">
      <w:pPr>
        <w:pStyle w:val="Cabealhodondice"/>
        <w:rPr>
          <w:noProof/>
        </w:rPr>
      </w:pPr>
      <w:r w:rsidRPr="00523EEB">
        <w:rPr>
          <w:noProof/>
          <w:lang w:bidi="pt-PT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</w:rPr>
        <w:id w:val="892390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09A071" w14:textId="2E4DC085" w:rsidR="003F47F7" w:rsidRDefault="003F47F7" w:rsidP="003F47F7">
          <w:pPr>
            <w:pStyle w:val="Cabealhodondice"/>
            <w:jc w:val="both"/>
          </w:pPr>
        </w:p>
        <w:p w14:paraId="13974559" w14:textId="0273D624" w:rsidR="003F47F7" w:rsidRDefault="003F47F7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30144" w:history="1">
            <w:r w:rsidRPr="0082007B">
              <w:rPr>
                <w:rStyle w:val="Hiperligao"/>
                <w:rFonts w:ascii="ADLaM Display" w:hAnsi="ADLaM Display" w:cs="ADLaM Display"/>
                <w:b/>
                <w:bCs/>
                <w:noProof/>
              </w:rPr>
              <w:t>TECH4U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_Toc167830144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2646" w14:textId="1486A871" w:rsidR="003F47F7" w:rsidRDefault="00D029F4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30145" w:history="1">
            <w:r w:rsidR="003F47F7" w:rsidRPr="0082007B">
              <w:rPr>
                <w:rStyle w:val="Hiperligao"/>
                <w:noProof/>
                <w:lang w:bidi="pt-PT"/>
              </w:rPr>
              <w:t>Introdução</w:t>
            </w:r>
            <w:r w:rsidR="003F47F7">
              <w:rPr>
                <w:noProof/>
                <w:webHidden/>
              </w:rPr>
              <w:tab/>
            </w:r>
            <w:r w:rsidR="003F47F7">
              <w:rPr>
                <w:noProof/>
                <w:webHidden/>
              </w:rPr>
              <w:fldChar w:fldCharType="begin"/>
            </w:r>
            <w:r w:rsidR="003F47F7">
              <w:rPr>
                <w:noProof/>
                <w:webHidden/>
              </w:rPr>
              <w:instrText xml:space="preserve"> PAGEREF _Toc167830145 \h </w:instrText>
            </w:r>
            <w:r w:rsidR="003F47F7">
              <w:rPr>
                <w:noProof/>
                <w:webHidden/>
              </w:rPr>
            </w:r>
            <w:r w:rsidR="003F47F7">
              <w:rPr>
                <w:noProof/>
                <w:webHidden/>
              </w:rPr>
              <w:fldChar w:fldCharType="separate"/>
            </w:r>
            <w:r w:rsidR="003F47F7">
              <w:rPr>
                <w:noProof/>
                <w:webHidden/>
              </w:rPr>
              <w:t>3</w:t>
            </w:r>
            <w:r w:rsidR="003F47F7">
              <w:rPr>
                <w:noProof/>
                <w:webHidden/>
              </w:rPr>
              <w:fldChar w:fldCharType="end"/>
            </w:r>
          </w:hyperlink>
        </w:p>
        <w:p w14:paraId="5D651515" w14:textId="63CA7D7A" w:rsidR="003F47F7" w:rsidRDefault="00D029F4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30146" w:history="1">
            <w:r w:rsidR="003F47F7" w:rsidRPr="0082007B">
              <w:rPr>
                <w:rStyle w:val="Hiperligao"/>
                <w:noProof/>
              </w:rPr>
              <w:t>Objetivos d</w:t>
            </w:r>
            <w:r w:rsidR="009306F6">
              <w:rPr>
                <w:rStyle w:val="Hiperligao"/>
                <w:noProof/>
              </w:rPr>
              <w:t>o</w:t>
            </w:r>
            <w:r w:rsidR="003F47F7" w:rsidRPr="0082007B">
              <w:rPr>
                <w:rStyle w:val="Hiperligao"/>
                <w:noProof/>
              </w:rPr>
              <w:t xml:space="preserve"> Projeto</w:t>
            </w:r>
            <w:r w:rsidR="003F47F7">
              <w:rPr>
                <w:noProof/>
                <w:webHidden/>
              </w:rPr>
              <w:tab/>
            </w:r>
            <w:r w:rsidR="003F47F7">
              <w:rPr>
                <w:noProof/>
                <w:webHidden/>
              </w:rPr>
              <w:fldChar w:fldCharType="begin"/>
            </w:r>
            <w:r w:rsidR="003F47F7">
              <w:rPr>
                <w:noProof/>
                <w:webHidden/>
              </w:rPr>
              <w:instrText xml:space="preserve"> PAGEREF _Toc167830146 \h </w:instrText>
            </w:r>
            <w:r w:rsidR="003F47F7">
              <w:rPr>
                <w:noProof/>
                <w:webHidden/>
              </w:rPr>
            </w:r>
            <w:r w:rsidR="003F47F7">
              <w:rPr>
                <w:noProof/>
                <w:webHidden/>
              </w:rPr>
              <w:fldChar w:fldCharType="separate"/>
            </w:r>
            <w:r w:rsidR="003F47F7">
              <w:rPr>
                <w:noProof/>
                <w:webHidden/>
              </w:rPr>
              <w:t>4</w:t>
            </w:r>
            <w:r w:rsidR="003F47F7">
              <w:rPr>
                <w:noProof/>
                <w:webHidden/>
              </w:rPr>
              <w:fldChar w:fldCharType="end"/>
            </w:r>
          </w:hyperlink>
        </w:p>
        <w:p w14:paraId="09E6B5AD" w14:textId="25728BCF" w:rsidR="003F47F7" w:rsidRDefault="00D029F4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30147" w:history="1">
            <w:r w:rsidR="003F47F7" w:rsidRPr="0082007B">
              <w:rPr>
                <w:rStyle w:val="Hiperligao"/>
                <w:noProof/>
              </w:rPr>
              <w:t>Decisões de Design</w:t>
            </w:r>
            <w:r w:rsidR="003F47F7">
              <w:rPr>
                <w:noProof/>
                <w:webHidden/>
              </w:rPr>
              <w:tab/>
            </w:r>
            <w:r w:rsidR="003F47F7">
              <w:rPr>
                <w:noProof/>
                <w:webHidden/>
              </w:rPr>
              <w:fldChar w:fldCharType="begin"/>
            </w:r>
            <w:r w:rsidR="003F47F7">
              <w:rPr>
                <w:noProof/>
                <w:webHidden/>
              </w:rPr>
              <w:instrText xml:space="preserve"> PAGEREF _Toc167830147 \h </w:instrText>
            </w:r>
            <w:r w:rsidR="003F47F7">
              <w:rPr>
                <w:noProof/>
                <w:webHidden/>
              </w:rPr>
            </w:r>
            <w:r w:rsidR="003F47F7">
              <w:rPr>
                <w:noProof/>
                <w:webHidden/>
              </w:rPr>
              <w:fldChar w:fldCharType="separate"/>
            </w:r>
            <w:r w:rsidR="003F47F7">
              <w:rPr>
                <w:noProof/>
                <w:webHidden/>
              </w:rPr>
              <w:t>5</w:t>
            </w:r>
            <w:r w:rsidR="003F47F7">
              <w:rPr>
                <w:noProof/>
                <w:webHidden/>
              </w:rPr>
              <w:fldChar w:fldCharType="end"/>
            </w:r>
          </w:hyperlink>
        </w:p>
        <w:p w14:paraId="72D468AA" w14:textId="0AA2EFE3" w:rsidR="003F47F7" w:rsidRDefault="00D029F4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30148" w:history="1">
            <w:r w:rsidR="003F47F7" w:rsidRPr="0082007B">
              <w:rPr>
                <w:rStyle w:val="Hiperligao"/>
                <w:noProof/>
              </w:rPr>
              <w:t>Estrutura do website</w:t>
            </w:r>
            <w:r w:rsidR="003F47F7">
              <w:rPr>
                <w:noProof/>
                <w:webHidden/>
              </w:rPr>
              <w:tab/>
            </w:r>
            <w:r w:rsidR="003F47F7">
              <w:rPr>
                <w:noProof/>
                <w:webHidden/>
              </w:rPr>
              <w:fldChar w:fldCharType="begin"/>
            </w:r>
            <w:r w:rsidR="003F47F7">
              <w:rPr>
                <w:noProof/>
                <w:webHidden/>
              </w:rPr>
              <w:instrText xml:space="preserve"> PAGEREF _Toc167830148 \h </w:instrText>
            </w:r>
            <w:r w:rsidR="003F47F7">
              <w:rPr>
                <w:noProof/>
                <w:webHidden/>
              </w:rPr>
            </w:r>
            <w:r w:rsidR="003F47F7">
              <w:rPr>
                <w:noProof/>
                <w:webHidden/>
              </w:rPr>
              <w:fldChar w:fldCharType="separate"/>
            </w:r>
            <w:r w:rsidR="003F47F7">
              <w:rPr>
                <w:noProof/>
                <w:webHidden/>
              </w:rPr>
              <w:t>6</w:t>
            </w:r>
            <w:r w:rsidR="003F47F7">
              <w:rPr>
                <w:noProof/>
                <w:webHidden/>
              </w:rPr>
              <w:fldChar w:fldCharType="end"/>
            </w:r>
          </w:hyperlink>
        </w:p>
        <w:p w14:paraId="59C03226" w14:textId="02B66BE8" w:rsidR="003F47F7" w:rsidRDefault="00D029F4">
          <w:pPr>
            <w:pStyle w:val="ndice1"/>
            <w:rPr>
              <w:rFonts w:eastAsiaTheme="minorEastAsia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30149" w:history="1">
            <w:r w:rsidR="003F47F7" w:rsidRPr="0082007B">
              <w:rPr>
                <w:rStyle w:val="Hiperligao"/>
                <w:noProof/>
                <w:lang w:bidi="pt-PT"/>
              </w:rPr>
              <w:t>Conclusão</w:t>
            </w:r>
            <w:r w:rsidR="003F47F7">
              <w:rPr>
                <w:noProof/>
                <w:webHidden/>
              </w:rPr>
              <w:tab/>
            </w:r>
            <w:r w:rsidR="003F47F7">
              <w:rPr>
                <w:noProof/>
                <w:webHidden/>
              </w:rPr>
              <w:fldChar w:fldCharType="begin"/>
            </w:r>
            <w:r w:rsidR="003F47F7">
              <w:rPr>
                <w:noProof/>
                <w:webHidden/>
              </w:rPr>
              <w:instrText xml:space="preserve"> PAGEREF _Toc167830149 \h </w:instrText>
            </w:r>
            <w:r w:rsidR="003F47F7">
              <w:rPr>
                <w:noProof/>
                <w:webHidden/>
              </w:rPr>
            </w:r>
            <w:r w:rsidR="003F47F7">
              <w:rPr>
                <w:noProof/>
                <w:webHidden/>
              </w:rPr>
              <w:fldChar w:fldCharType="separate"/>
            </w:r>
            <w:r w:rsidR="003F47F7">
              <w:rPr>
                <w:noProof/>
                <w:webHidden/>
              </w:rPr>
              <w:t>11</w:t>
            </w:r>
            <w:r w:rsidR="003F47F7">
              <w:rPr>
                <w:noProof/>
                <w:webHidden/>
              </w:rPr>
              <w:fldChar w:fldCharType="end"/>
            </w:r>
          </w:hyperlink>
        </w:p>
        <w:p w14:paraId="6D5CF148" w14:textId="3D50C754" w:rsidR="003F47F7" w:rsidRDefault="003F47F7">
          <w:r>
            <w:rPr>
              <w:b/>
              <w:bCs/>
            </w:rPr>
            <w:fldChar w:fldCharType="end"/>
          </w:r>
        </w:p>
      </w:sdtContent>
    </w:sdt>
    <w:p w14:paraId="4EC495E8" w14:textId="77777777" w:rsidR="003A563E" w:rsidRPr="00523EEB" w:rsidRDefault="003A563E" w:rsidP="003A563E">
      <w:pPr>
        <w:pStyle w:val="Subttulo"/>
        <w:rPr>
          <w:noProof/>
        </w:rPr>
      </w:pPr>
    </w:p>
    <w:p w14:paraId="66B7D3F3" w14:textId="77777777" w:rsidR="003A563E" w:rsidRPr="00523EEB" w:rsidRDefault="003A563E" w:rsidP="003A563E">
      <w:pPr>
        <w:pStyle w:val="Subttulo"/>
        <w:rPr>
          <w:noProof/>
        </w:rPr>
      </w:pPr>
    </w:p>
    <w:p w14:paraId="354AF5FB" w14:textId="77777777" w:rsidR="003A563E" w:rsidRPr="00523EEB" w:rsidRDefault="003A563E" w:rsidP="003A563E">
      <w:pPr>
        <w:pStyle w:val="Subttulo"/>
        <w:rPr>
          <w:noProof/>
        </w:rPr>
      </w:pPr>
    </w:p>
    <w:p w14:paraId="65DC350B" w14:textId="77777777" w:rsidR="00B01BDC" w:rsidRDefault="00B01BDC" w:rsidP="003A563E">
      <w:pPr>
        <w:pStyle w:val="Cabealhodondice"/>
        <w:rPr>
          <w:noProof/>
        </w:rPr>
      </w:pPr>
    </w:p>
    <w:p w14:paraId="11DEDAA5" w14:textId="77777777" w:rsidR="003F47F7" w:rsidRDefault="003F47F7" w:rsidP="003F47F7"/>
    <w:p w14:paraId="3CD40644" w14:textId="77777777" w:rsidR="003F47F7" w:rsidRDefault="003F47F7" w:rsidP="003F47F7"/>
    <w:p w14:paraId="20E35531" w14:textId="77777777" w:rsidR="003F47F7" w:rsidRDefault="003F47F7" w:rsidP="003F47F7"/>
    <w:p w14:paraId="7EE12A38" w14:textId="77777777" w:rsidR="003F47F7" w:rsidRDefault="003F47F7" w:rsidP="003F47F7"/>
    <w:p w14:paraId="4F62DC6B" w14:textId="77777777" w:rsidR="003F47F7" w:rsidRDefault="003F47F7" w:rsidP="003F47F7"/>
    <w:p w14:paraId="315CE363" w14:textId="77777777" w:rsidR="003F47F7" w:rsidRDefault="003F47F7" w:rsidP="003F47F7"/>
    <w:p w14:paraId="424F234B" w14:textId="77777777" w:rsidR="003F47F7" w:rsidRDefault="003F47F7" w:rsidP="003F47F7"/>
    <w:p w14:paraId="1FFD5620" w14:textId="77777777" w:rsidR="003F47F7" w:rsidRDefault="003F47F7" w:rsidP="003F47F7"/>
    <w:p w14:paraId="59DA5E0C" w14:textId="77777777" w:rsidR="003F47F7" w:rsidRDefault="003F47F7" w:rsidP="003F47F7"/>
    <w:p w14:paraId="0371405B" w14:textId="77777777" w:rsidR="003F47F7" w:rsidRPr="003F47F7" w:rsidRDefault="003F47F7" w:rsidP="003F47F7"/>
    <w:p w14:paraId="4BEBDC7C" w14:textId="77777777" w:rsidR="005E2F7C" w:rsidRPr="00523EEB" w:rsidRDefault="005E2F7C" w:rsidP="00706D60">
      <w:pPr>
        <w:rPr>
          <w:noProof/>
        </w:rPr>
      </w:pPr>
    </w:p>
    <w:p w14:paraId="327653B2" w14:textId="77777777" w:rsidR="004E1DD5" w:rsidRPr="00523EEB" w:rsidRDefault="004E1DD5" w:rsidP="00706D60">
      <w:pPr>
        <w:rPr>
          <w:noProof/>
        </w:rPr>
      </w:pPr>
    </w:p>
    <w:p w14:paraId="0075948E" w14:textId="77777777" w:rsidR="005E2F7C" w:rsidRPr="00523EEB" w:rsidRDefault="005E2F7C" w:rsidP="005E2F7C">
      <w:pPr>
        <w:pStyle w:val="Grfico"/>
        <w:rPr>
          <w:rStyle w:val="CarterdeGrfico"/>
          <w:noProof/>
        </w:rPr>
      </w:pPr>
      <w:r w:rsidRPr="00523EEB">
        <w:rPr>
          <w:noProof/>
          <w:lang w:bidi="pt-PT"/>
        </w:rPr>
        <w:lastRenderedPageBreak/>
        <w:drawing>
          <wp:inline distT="0" distB="0" distL="0" distR="0" wp14:anchorId="0E0BA92F" wp14:editId="706624BF">
            <wp:extent cx="5838824" cy="2919412"/>
            <wp:effectExtent l="0" t="0" r="0" b="0"/>
            <wp:docPr id="627437406" name="Imagem 627437406" descr="Um computador portátil, um bloco de notas, uma caneca, uma caneta e uma planta dispostos numa superfície 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Toc167830145"/>
    <w:p w14:paraId="39D0CA9A" w14:textId="77777777" w:rsidR="005E2F7C" w:rsidRPr="00523EEB" w:rsidRDefault="00D029F4" w:rsidP="007331D7">
      <w:pPr>
        <w:pStyle w:val="Ttulo1"/>
        <w:rPr>
          <w:noProof/>
        </w:rPr>
      </w:pPr>
      <w:sdt>
        <w:sdtPr>
          <w:rPr>
            <w:noProof/>
          </w:rPr>
          <w:id w:val="386619514"/>
          <w:placeholder>
            <w:docPart w:val="8AF9124C14D14B51B1ABC3C7EAA689D1"/>
          </w:placeholder>
          <w:temporary/>
          <w:showingPlcHdr/>
          <w15:appearance w15:val="hidden"/>
        </w:sdtPr>
        <w:sdtEndPr/>
        <w:sdtContent>
          <w:r w:rsidR="005E2F7C" w:rsidRPr="00523EEB">
            <w:rPr>
              <w:noProof/>
              <w:lang w:bidi="pt-PT"/>
            </w:rPr>
            <w:t>Introdução</w:t>
          </w:r>
        </w:sdtContent>
      </w:sdt>
      <w:bookmarkEnd w:id="1"/>
    </w:p>
    <w:p w14:paraId="0B151F11" w14:textId="206EA184" w:rsidR="00706D60" w:rsidRDefault="005A40BF" w:rsidP="005A40BF">
      <w:pPr>
        <w:rPr>
          <w:noProof/>
        </w:rPr>
      </w:pPr>
      <w:r>
        <w:rPr>
          <w:noProof/>
        </w:rPr>
        <w:t>Este trabalho tem como objetivo a criação de um website. A Tech4U é um website de compra de produtos tecnológicos de forma online. Este protótipo foi elaborado no âmbito da Unidade Curricular de Interfaces e Tecnologia Web, como parte do processo de aprendizagem e aplicação dos conhecimentos adquiridos</w:t>
      </w:r>
      <w:r w:rsidR="00A5585E">
        <w:rPr>
          <w:noProof/>
        </w:rPr>
        <w:t xml:space="preserve"> de HTML, CSS, JavaScript e Bootstrap. </w:t>
      </w:r>
    </w:p>
    <w:p w14:paraId="0B19234F" w14:textId="73EA61DE" w:rsidR="00A5585E" w:rsidRDefault="00A5585E" w:rsidP="005A40BF">
      <w:pPr>
        <w:rPr>
          <w:noProof/>
        </w:rPr>
      </w:pPr>
      <w:r>
        <w:rPr>
          <w:noProof/>
        </w:rPr>
        <w:t>Ao longo deste relatório, serão abordados detalhes sobre o processo de design, a estrutura do website.</w:t>
      </w:r>
    </w:p>
    <w:p w14:paraId="45249507" w14:textId="77777777" w:rsidR="00A5585E" w:rsidRPr="00523EEB" w:rsidRDefault="00A5585E" w:rsidP="005A40BF">
      <w:pPr>
        <w:rPr>
          <w:noProof/>
        </w:rPr>
      </w:pPr>
    </w:p>
    <w:p w14:paraId="4455825A" w14:textId="28397970" w:rsidR="000C1A28" w:rsidRPr="00523EEB" w:rsidRDefault="00A5585E" w:rsidP="005E2F7C">
      <w:pPr>
        <w:pStyle w:val="Grfico"/>
        <w:rPr>
          <w:noProof/>
        </w:rPr>
      </w:pPr>
      <w:r>
        <w:rPr>
          <w:noProof/>
        </w:rPr>
        <w:lastRenderedPageBreak/>
        <w:drawing>
          <wp:inline distT="0" distB="0" distL="0" distR="0" wp14:anchorId="31FB2FA2" wp14:editId="737FED73">
            <wp:extent cx="5731510" cy="2760980"/>
            <wp:effectExtent l="0" t="0" r="2540" b="1270"/>
            <wp:docPr id="1067602390" name="Imagem 2" descr="5 Claves para Lograr tus Objet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 Claves para Lograr tus Objetiv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92DC" w14:textId="0F2313FC" w:rsidR="005E2F7C" w:rsidRPr="00523EEB" w:rsidRDefault="00A5585E" w:rsidP="000C1A28">
      <w:pPr>
        <w:pStyle w:val="Ttulo1"/>
        <w:rPr>
          <w:noProof/>
        </w:rPr>
      </w:pPr>
      <w:bookmarkStart w:id="2" w:name="_Toc167830146"/>
      <w:r>
        <w:rPr>
          <w:noProof/>
        </w:rPr>
        <w:t>Objetivos dO Projeto</w:t>
      </w:r>
      <w:bookmarkEnd w:id="2"/>
    </w:p>
    <w:p w14:paraId="22ECC56F" w14:textId="0956E9D7" w:rsidR="005E2F7C" w:rsidRDefault="00A5585E" w:rsidP="00AB1AA7">
      <w:pPr>
        <w:rPr>
          <w:noProof/>
        </w:rPr>
      </w:pPr>
      <w:r>
        <w:rPr>
          <w:noProof/>
        </w:rPr>
        <w:t>O objetivo deste projeto é apresentar a Tech4U, um website de compra de produtos tecnológicos.</w:t>
      </w:r>
    </w:p>
    <w:p w14:paraId="508EE3CC" w14:textId="0574253F" w:rsidR="00A5585E" w:rsidRDefault="00A5585E" w:rsidP="00AB1AA7">
      <w:pPr>
        <w:rPr>
          <w:noProof/>
        </w:rPr>
      </w:pPr>
    </w:p>
    <w:p w14:paraId="2821FAE6" w14:textId="3DB31261" w:rsidR="00A5585E" w:rsidRDefault="00A5585E" w:rsidP="00AB1AA7">
      <w:pPr>
        <w:rPr>
          <w:noProof/>
        </w:rPr>
      </w:pPr>
      <w:r>
        <w:rPr>
          <w:noProof/>
        </w:rPr>
        <w:t>1. Desenvolver um website utilizando HTML, CSS e JavaScript, utilizando Bootstrap para se tornar responsivo.</w:t>
      </w:r>
    </w:p>
    <w:p w14:paraId="4053B628" w14:textId="74B86223" w:rsidR="00A5585E" w:rsidRDefault="00A5585E" w:rsidP="00A5585E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Garantir que o site seja acessível e adaptável a diferentes dispositivos</w:t>
      </w:r>
    </w:p>
    <w:p w14:paraId="6520A11A" w14:textId="0EDAA945" w:rsidR="00A5585E" w:rsidRDefault="00A5585E" w:rsidP="00A5585E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Assegurar que o site</w:t>
      </w:r>
      <w:r w:rsidR="006650DA">
        <w:rPr>
          <w:noProof/>
        </w:rPr>
        <w:t xml:space="preserve"> </w:t>
      </w:r>
      <w:r w:rsidR="007D5854">
        <w:rPr>
          <w:noProof/>
        </w:rPr>
        <w:t>seja</w:t>
      </w:r>
      <w:r>
        <w:rPr>
          <w:noProof/>
        </w:rPr>
        <w:t xml:space="preserve"> agradável aos utilizadores</w:t>
      </w:r>
    </w:p>
    <w:p w14:paraId="354B1859" w14:textId="4AD0798B" w:rsidR="00A5585E" w:rsidRDefault="00A5585E" w:rsidP="00A5585E">
      <w:pPr>
        <w:rPr>
          <w:noProof/>
        </w:rPr>
      </w:pPr>
      <w:r>
        <w:rPr>
          <w:noProof/>
        </w:rPr>
        <w:t>2. Apresentar os produtos e fornecer informações sobre os mesmos</w:t>
      </w:r>
    </w:p>
    <w:p w14:paraId="667E1145" w14:textId="2371F21B" w:rsidR="00A5585E" w:rsidRDefault="00A5585E" w:rsidP="00A5585E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Criar uma secção dedicada aos produtos</w:t>
      </w:r>
    </w:p>
    <w:p w14:paraId="5448BD5C" w14:textId="71E12212" w:rsidR="00A5585E" w:rsidRDefault="00A5585E" w:rsidP="00A5585E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Incluir imagens e vídeos sobre os mesmos para ajudar o utilizador na escolha</w:t>
      </w:r>
    </w:p>
    <w:p w14:paraId="430F7C38" w14:textId="402CCCF9" w:rsidR="00A5585E" w:rsidRDefault="00A5585E" w:rsidP="00A5585E">
      <w:pPr>
        <w:rPr>
          <w:noProof/>
        </w:rPr>
      </w:pPr>
      <w:r>
        <w:rPr>
          <w:noProof/>
        </w:rPr>
        <w:t xml:space="preserve">3. Facilitar o contacto e a intervenção dos clientes </w:t>
      </w:r>
      <w:r w:rsidR="008659CA">
        <w:rPr>
          <w:noProof/>
        </w:rPr>
        <w:t>com a loja</w:t>
      </w:r>
    </w:p>
    <w:p w14:paraId="15E2FF7A" w14:textId="12048275" w:rsidR="008659CA" w:rsidRDefault="008659CA" w:rsidP="008659CA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Incluir um formulário de contacto</w:t>
      </w:r>
    </w:p>
    <w:p w14:paraId="6D5F22B8" w14:textId="2D6B00FE" w:rsidR="008659CA" w:rsidRPr="00523EEB" w:rsidRDefault="008659CA" w:rsidP="008659CA">
      <w:pPr>
        <w:pStyle w:val="PargrafodaLista"/>
        <w:numPr>
          <w:ilvl w:val="0"/>
          <w:numId w:val="4"/>
        </w:numPr>
        <w:rPr>
          <w:noProof/>
        </w:rPr>
      </w:pPr>
      <w:r>
        <w:rPr>
          <w:noProof/>
        </w:rPr>
        <w:t>Fornecer informações de contacto adicionais, como em</w:t>
      </w:r>
      <w:r w:rsidR="007D5854">
        <w:rPr>
          <w:noProof/>
        </w:rPr>
        <w:t>ail</w:t>
      </w:r>
      <w:r>
        <w:rPr>
          <w:noProof/>
        </w:rPr>
        <w:t>, telefone e redes sociais</w:t>
      </w:r>
    </w:p>
    <w:p w14:paraId="705F000C" w14:textId="77777777" w:rsidR="000C1A28" w:rsidRPr="00523EEB" w:rsidRDefault="000C1A28" w:rsidP="000C1A28">
      <w:pPr>
        <w:rPr>
          <w:noProof/>
        </w:rPr>
      </w:pPr>
    </w:p>
    <w:p w14:paraId="0791CC91" w14:textId="77777777" w:rsidR="001B6E4C" w:rsidRPr="00523EEB" w:rsidRDefault="001B6E4C" w:rsidP="000C1A28">
      <w:pPr>
        <w:rPr>
          <w:noProof/>
        </w:rPr>
      </w:pPr>
    </w:p>
    <w:p w14:paraId="7F61820E" w14:textId="77777777" w:rsidR="005E2F7C" w:rsidRPr="00523EEB" w:rsidRDefault="005E2F7C" w:rsidP="000C1A28">
      <w:pPr>
        <w:rPr>
          <w:noProof/>
        </w:rPr>
      </w:pPr>
    </w:p>
    <w:p w14:paraId="5AC759CE" w14:textId="77777777" w:rsidR="005E2F7C" w:rsidRPr="00523EEB" w:rsidRDefault="005E2F7C" w:rsidP="000C1A28">
      <w:pPr>
        <w:rPr>
          <w:noProof/>
        </w:rPr>
      </w:pPr>
    </w:p>
    <w:p w14:paraId="2CCD2474" w14:textId="77777777" w:rsidR="004E1DD5" w:rsidRPr="00523EEB" w:rsidRDefault="004E1DD5" w:rsidP="000C1A28">
      <w:pPr>
        <w:rPr>
          <w:noProof/>
        </w:rPr>
      </w:pPr>
    </w:p>
    <w:p w14:paraId="54FC5034" w14:textId="77777777" w:rsidR="005E2F7C" w:rsidRPr="00523EEB" w:rsidRDefault="005E2F7C" w:rsidP="000C1A28">
      <w:pPr>
        <w:rPr>
          <w:noProof/>
        </w:rPr>
      </w:pPr>
    </w:p>
    <w:p w14:paraId="6E9DC177" w14:textId="77777777" w:rsidR="005E2F7C" w:rsidRPr="00523EEB" w:rsidRDefault="005E2F7C" w:rsidP="000C1A28">
      <w:pPr>
        <w:rPr>
          <w:noProof/>
        </w:rPr>
      </w:pPr>
    </w:p>
    <w:p w14:paraId="3513E59F" w14:textId="532D3224" w:rsidR="005E2F7C" w:rsidRPr="00523EEB" w:rsidRDefault="008659CA" w:rsidP="000C1A28">
      <w:pPr>
        <w:pStyle w:val="Ttulo1"/>
        <w:rPr>
          <w:noProof/>
        </w:rPr>
      </w:pPr>
      <w:bookmarkStart w:id="3" w:name="_Toc167830147"/>
      <w:r>
        <w:rPr>
          <w:noProof/>
        </w:rPr>
        <w:lastRenderedPageBreak/>
        <w:t>Decisões de Design</w:t>
      </w:r>
      <w:bookmarkEnd w:id="3"/>
    </w:p>
    <w:p w14:paraId="0B82F538" w14:textId="03E01C04" w:rsidR="001624D6" w:rsidRPr="00523EEB" w:rsidRDefault="008659CA" w:rsidP="005E2F7C">
      <w:pPr>
        <w:pStyle w:val="Grfico"/>
        <w:rPr>
          <w:noProof/>
        </w:rPr>
      </w:pPr>
      <w:r>
        <w:rPr>
          <w:noProof/>
        </w:rPr>
        <w:drawing>
          <wp:inline distT="0" distB="0" distL="0" distR="0" wp14:anchorId="43EE9D44" wp14:editId="340DE65C">
            <wp:extent cx="5731510" cy="3582035"/>
            <wp:effectExtent l="0" t="0" r="2540" b="0"/>
            <wp:docPr id="1610341998" name="Imagem 7" descr="Responsive Website Design Services - Best Web Solutions, Miami, F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ponsive Website Design Services - Best Web Solutions, Miami, F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4243" w14:textId="77777777" w:rsidR="005E2F7C" w:rsidRPr="00523EEB" w:rsidRDefault="005E2F7C" w:rsidP="005E2F7C">
      <w:pPr>
        <w:rPr>
          <w:noProof/>
        </w:rPr>
      </w:pPr>
    </w:p>
    <w:p w14:paraId="1877E826" w14:textId="6F913D00" w:rsidR="004E1DD5" w:rsidRDefault="008659CA" w:rsidP="005E2F7C">
      <w:pPr>
        <w:rPr>
          <w:noProof/>
        </w:rPr>
      </w:pPr>
      <w:r>
        <w:rPr>
          <w:noProof/>
        </w:rPr>
        <w:t xml:space="preserve">Durante a criação do protótipo para o </w:t>
      </w:r>
      <w:r w:rsidRPr="00D33C95">
        <w:rPr>
          <w:i/>
          <w:iCs/>
          <w:noProof/>
        </w:rPr>
        <w:t>webiste</w:t>
      </w:r>
      <w:r>
        <w:rPr>
          <w:noProof/>
        </w:rPr>
        <w:t xml:space="preserve"> Tech4U, foram tomadas decisões de design para garantir uma experiência visualmente atraente.</w:t>
      </w:r>
    </w:p>
    <w:p w14:paraId="2F9DE725" w14:textId="6DDD8AB7" w:rsidR="008659CA" w:rsidRDefault="008659CA" w:rsidP="005E2F7C">
      <w:pPr>
        <w:rPr>
          <w:noProof/>
        </w:rPr>
      </w:pPr>
      <w:r>
        <w:rPr>
          <w:noProof/>
        </w:rPr>
        <w:t>Ao decidir qual seria o logótipo para a empresa, as cores principais para o site foram baseadas nas cores do logo.</w:t>
      </w:r>
    </w:p>
    <w:p w14:paraId="3E86DA5B" w14:textId="4877E32E" w:rsidR="008659CA" w:rsidRDefault="008659CA" w:rsidP="005E2F7C">
      <w:pPr>
        <w:rPr>
          <w:noProof/>
        </w:rPr>
      </w:pPr>
      <w:r>
        <w:rPr>
          <w:noProof/>
        </w:rPr>
        <w:t xml:space="preserve">Para cada produto a decisão foi arranjar uma imagem </w:t>
      </w:r>
      <w:r w:rsidR="00E84875">
        <w:rPr>
          <w:noProof/>
        </w:rPr>
        <w:t>característica</w:t>
      </w:r>
      <w:r>
        <w:rPr>
          <w:noProof/>
        </w:rPr>
        <w:t xml:space="preserve"> dele e que seja convidativa à procura de mais informação, assim como à compra do mesmo.</w:t>
      </w:r>
    </w:p>
    <w:p w14:paraId="75DBA3DC" w14:textId="5A6F5D55" w:rsidR="008A289E" w:rsidRPr="00523EEB" w:rsidRDefault="008659CA" w:rsidP="005E2F7C">
      <w:pPr>
        <w:rPr>
          <w:noProof/>
        </w:rPr>
      </w:pPr>
      <w:r>
        <w:rPr>
          <w:noProof/>
        </w:rPr>
        <w:t>Para garantir a funcionalidade, navegabilidade e responsividade</w:t>
      </w:r>
      <w:r w:rsidR="008A289E">
        <w:rPr>
          <w:noProof/>
        </w:rPr>
        <w:t xml:space="preserve"> do protótipo foram realizados testes de usabilidade nas versões </w:t>
      </w:r>
      <w:r w:rsidR="008A289E" w:rsidRPr="00D33C95">
        <w:rPr>
          <w:i/>
          <w:iCs/>
          <w:noProof/>
        </w:rPr>
        <w:t>Mobile</w:t>
      </w:r>
      <w:r w:rsidR="008A289E">
        <w:rPr>
          <w:noProof/>
        </w:rPr>
        <w:t xml:space="preserve"> e </w:t>
      </w:r>
      <w:r w:rsidR="008A289E" w:rsidRPr="00D33C95">
        <w:rPr>
          <w:i/>
          <w:iCs/>
          <w:noProof/>
        </w:rPr>
        <w:t>Desktop</w:t>
      </w:r>
      <w:r w:rsidR="008A289E">
        <w:rPr>
          <w:noProof/>
        </w:rPr>
        <w:t>.</w:t>
      </w:r>
    </w:p>
    <w:p w14:paraId="4B11AB2F" w14:textId="77777777" w:rsidR="005E2F7C" w:rsidRPr="00523EEB" w:rsidRDefault="005E2F7C" w:rsidP="005E2F7C">
      <w:pPr>
        <w:rPr>
          <w:noProof/>
        </w:rPr>
      </w:pPr>
    </w:p>
    <w:p w14:paraId="7FE0F872" w14:textId="77777777" w:rsidR="005E2F7C" w:rsidRPr="00523EEB" w:rsidRDefault="005E2F7C" w:rsidP="005E2F7C">
      <w:pPr>
        <w:rPr>
          <w:noProof/>
        </w:rPr>
      </w:pPr>
    </w:p>
    <w:p w14:paraId="74A82D77" w14:textId="77777777" w:rsidR="005E2F7C" w:rsidRDefault="005E2F7C" w:rsidP="005E2F7C">
      <w:pPr>
        <w:rPr>
          <w:noProof/>
        </w:rPr>
      </w:pPr>
    </w:p>
    <w:p w14:paraId="209E8EB8" w14:textId="77777777" w:rsidR="008659CA" w:rsidRDefault="008659CA" w:rsidP="005E2F7C">
      <w:pPr>
        <w:rPr>
          <w:noProof/>
        </w:rPr>
      </w:pPr>
    </w:p>
    <w:p w14:paraId="10C283D8" w14:textId="77777777" w:rsidR="008659CA" w:rsidRDefault="008659CA" w:rsidP="005E2F7C">
      <w:pPr>
        <w:rPr>
          <w:noProof/>
        </w:rPr>
      </w:pPr>
    </w:p>
    <w:p w14:paraId="2B6F1E9F" w14:textId="77777777" w:rsidR="008659CA" w:rsidRPr="00523EEB" w:rsidRDefault="008659CA" w:rsidP="005E2F7C">
      <w:pPr>
        <w:rPr>
          <w:noProof/>
        </w:rPr>
      </w:pPr>
    </w:p>
    <w:p w14:paraId="58D2C491" w14:textId="5A145FD1" w:rsidR="008A289E" w:rsidRDefault="008A289E" w:rsidP="008A289E">
      <w:pPr>
        <w:pStyle w:val="Ttulo1"/>
        <w:rPr>
          <w:noProof/>
        </w:rPr>
      </w:pPr>
      <w:bookmarkStart w:id="4" w:name="_Toc167830148"/>
      <w:r>
        <w:rPr>
          <w:noProof/>
        </w:rPr>
        <w:lastRenderedPageBreak/>
        <w:t>Estrutura do website</w:t>
      </w:r>
      <w:bookmarkEnd w:id="4"/>
    </w:p>
    <w:p w14:paraId="30C463D4" w14:textId="6B504766" w:rsidR="008A289E" w:rsidRDefault="008A289E" w:rsidP="008A289E">
      <w:r>
        <w:t xml:space="preserve">O </w:t>
      </w:r>
      <w:r w:rsidRPr="00D33C95">
        <w:rPr>
          <w:i/>
          <w:iCs/>
        </w:rPr>
        <w:t>Website</w:t>
      </w:r>
      <w:r>
        <w:t xml:space="preserve"> é composto por 4 principais páginas:</w:t>
      </w:r>
    </w:p>
    <w:p w14:paraId="2413B76A" w14:textId="098A4946" w:rsidR="008A289E" w:rsidRDefault="008A289E" w:rsidP="008A289E">
      <w:pPr>
        <w:pStyle w:val="PargrafodaLista"/>
        <w:numPr>
          <w:ilvl w:val="0"/>
          <w:numId w:val="5"/>
        </w:numPr>
      </w:pPr>
      <w:r>
        <w:t>Página Principal</w:t>
      </w:r>
    </w:p>
    <w:p w14:paraId="6EA4DFEC" w14:textId="59A0F89E" w:rsidR="008A289E" w:rsidRDefault="008A289E" w:rsidP="008A289E">
      <w:pPr>
        <w:pStyle w:val="PargrafodaLista"/>
        <w:numPr>
          <w:ilvl w:val="0"/>
          <w:numId w:val="5"/>
        </w:numPr>
      </w:pPr>
      <w:r>
        <w:t>Página dos Produtos</w:t>
      </w:r>
    </w:p>
    <w:p w14:paraId="265D851B" w14:textId="3DBEE523" w:rsidR="008A289E" w:rsidRDefault="008A289E" w:rsidP="008A289E">
      <w:pPr>
        <w:pStyle w:val="PargrafodaLista"/>
        <w:numPr>
          <w:ilvl w:val="0"/>
          <w:numId w:val="5"/>
        </w:numPr>
      </w:pPr>
      <w:r>
        <w:t>Página do Autor</w:t>
      </w:r>
    </w:p>
    <w:p w14:paraId="62EA58C5" w14:textId="1A5B0414" w:rsidR="008A289E" w:rsidRDefault="008A289E" w:rsidP="008A289E">
      <w:pPr>
        <w:pStyle w:val="PargrafodaLista"/>
        <w:numPr>
          <w:ilvl w:val="0"/>
          <w:numId w:val="5"/>
        </w:numPr>
      </w:pPr>
      <w:r>
        <w:t>Página dos Contactos</w:t>
      </w:r>
    </w:p>
    <w:p w14:paraId="249ECE18" w14:textId="77777777" w:rsidR="008A289E" w:rsidRDefault="008A289E" w:rsidP="008A289E"/>
    <w:p w14:paraId="71157701" w14:textId="77777777" w:rsidR="00D33C95" w:rsidRDefault="00D33C95" w:rsidP="00D33C95">
      <w:pPr>
        <w:keepNext/>
      </w:pPr>
      <w:r>
        <w:rPr>
          <w:noProof/>
        </w:rPr>
        <w:drawing>
          <wp:inline distT="0" distB="0" distL="0" distR="0" wp14:anchorId="2AC3F8E9" wp14:editId="1BCAC98B">
            <wp:extent cx="5731510" cy="3594100"/>
            <wp:effectExtent l="0" t="0" r="2540" b="6350"/>
            <wp:docPr id="15347899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89968" name="Imagem 15347899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E23" w14:textId="65E0925D" w:rsidR="008A289E" w:rsidRDefault="00D33C95" w:rsidP="00D33C95">
      <w:pPr>
        <w:pStyle w:val="Legenda"/>
      </w:pPr>
      <w:r w:rsidRPr="00D33C95">
        <w:rPr>
          <w:b/>
          <w:bCs/>
        </w:rPr>
        <w:t xml:space="preserve">Figura </w:t>
      </w:r>
      <w:r w:rsidRPr="00D33C95">
        <w:rPr>
          <w:b/>
          <w:bCs/>
        </w:rPr>
        <w:fldChar w:fldCharType="begin"/>
      </w:r>
      <w:r w:rsidRPr="00D33C95">
        <w:rPr>
          <w:b/>
          <w:bCs/>
        </w:rPr>
        <w:instrText xml:space="preserve"> SEQ Figura \* ARABIC </w:instrText>
      </w:r>
      <w:r w:rsidRPr="00D33C95">
        <w:rPr>
          <w:b/>
          <w:bCs/>
        </w:rPr>
        <w:fldChar w:fldCharType="separate"/>
      </w:r>
      <w:r w:rsidR="003F47F7">
        <w:rPr>
          <w:b/>
          <w:bCs/>
          <w:noProof/>
        </w:rPr>
        <w:t>1</w:t>
      </w:r>
      <w:r w:rsidRPr="00D33C95">
        <w:rPr>
          <w:b/>
          <w:bCs/>
        </w:rPr>
        <w:fldChar w:fldCharType="end"/>
      </w:r>
      <w:r>
        <w:t xml:space="preserve"> – Página Principal</w:t>
      </w:r>
    </w:p>
    <w:p w14:paraId="6E4378B4" w14:textId="77777777" w:rsidR="00D33C95" w:rsidRDefault="00D33C95" w:rsidP="00D33C95">
      <w:r>
        <w:t>Nesta página temos:</w:t>
      </w:r>
    </w:p>
    <w:p w14:paraId="2F5AF1C2" w14:textId="179C0ACF" w:rsidR="00D33C95" w:rsidRDefault="00D33C95" w:rsidP="00D33C95">
      <w:pPr>
        <w:pStyle w:val="PargrafodaLista"/>
        <w:numPr>
          <w:ilvl w:val="0"/>
          <w:numId w:val="6"/>
        </w:numPr>
      </w:pPr>
      <w:proofErr w:type="spellStart"/>
      <w:r w:rsidRPr="00D33C95">
        <w:rPr>
          <w:i/>
          <w:iCs/>
        </w:rPr>
        <w:t>Navbar</w:t>
      </w:r>
      <w:proofErr w:type="spellEnd"/>
      <w:r>
        <w:t>: navegar pelo site, assim como uma barra de pesquisa (para pesquisar os produtos) e um ícone de perfil e outro do carrinho de compras.</w:t>
      </w:r>
    </w:p>
    <w:p w14:paraId="6FCE8AB3" w14:textId="79ACADC9" w:rsidR="00D33C95" w:rsidRDefault="00D33C95" w:rsidP="00D33C95">
      <w:pPr>
        <w:pStyle w:val="PargrafodaLista"/>
        <w:numPr>
          <w:ilvl w:val="0"/>
          <w:numId w:val="6"/>
        </w:numPr>
      </w:pPr>
      <w:proofErr w:type="spellStart"/>
      <w:r>
        <w:t>Carrousel</w:t>
      </w:r>
      <w:proofErr w:type="spellEnd"/>
      <w:r>
        <w:t xml:space="preserve"> de Imagens (com descrições): Onde vão passando 3 imagens com as respetivas descrições</w:t>
      </w:r>
    </w:p>
    <w:p w14:paraId="7DB83BE0" w14:textId="5E2FEE1C" w:rsidR="00D33C95" w:rsidRDefault="00D33C95" w:rsidP="00D33C95">
      <w:pPr>
        <w:pStyle w:val="PargrafodaLista"/>
        <w:numPr>
          <w:ilvl w:val="0"/>
          <w:numId w:val="6"/>
        </w:numPr>
      </w:pPr>
      <w:r>
        <w:t>A secção das categorias, das promoções e mais abaixo (não dá para ver na imagem), as novidades.</w:t>
      </w:r>
    </w:p>
    <w:p w14:paraId="03647270" w14:textId="3B9162AD" w:rsidR="00D33C95" w:rsidRDefault="00D33C95" w:rsidP="00D33C95">
      <w:pPr>
        <w:pStyle w:val="PargrafodaLista"/>
        <w:numPr>
          <w:ilvl w:val="0"/>
          <w:numId w:val="6"/>
        </w:numPr>
      </w:pPr>
      <w:r>
        <w:t xml:space="preserve">No final temos um </w:t>
      </w:r>
      <w:proofErr w:type="spellStart"/>
      <w:r>
        <w:t>footer</w:t>
      </w:r>
      <w:proofErr w:type="spellEnd"/>
      <w:r>
        <w:t>.</w:t>
      </w:r>
    </w:p>
    <w:p w14:paraId="740F7B5D" w14:textId="77777777" w:rsidR="00D33C95" w:rsidRDefault="00D33C95" w:rsidP="00D33C95"/>
    <w:p w14:paraId="1C03424E" w14:textId="77777777" w:rsidR="00D33C95" w:rsidRDefault="00D33C95" w:rsidP="00D33C95">
      <w:pPr>
        <w:keepNext/>
      </w:pPr>
      <w:r>
        <w:rPr>
          <w:noProof/>
        </w:rPr>
        <w:lastRenderedPageBreak/>
        <w:drawing>
          <wp:inline distT="0" distB="0" distL="0" distR="0" wp14:anchorId="42E3E434" wp14:editId="424D45C9">
            <wp:extent cx="5731510" cy="2937510"/>
            <wp:effectExtent l="0" t="0" r="2540" b="0"/>
            <wp:docPr id="451572716" name="Imagem 11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72716" name="Imagem 11" descr="Uma imagem com texto, captura de ecrã, software, Website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81FD" w14:textId="5F822733" w:rsidR="00D33C95" w:rsidRDefault="00D33C95" w:rsidP="00D33C9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47F7">
        <w:rPr>
          <w:noProof/>
        </w:rPr>
        <w:t>2</w:t>
      </w:r>
      <w:r>
        <w:fldChar w:fldCharType="end"/>
      </w:r>
      <w:r>
        <w:t xml:space="preserve"> – Página de Produtos</w:t>
      </w:r>
    </w:p>
    <w:p w14:paraId="354B3E38" w14:textId="77777777" w:rsidR="00D33C95" w:rsidRDefault="00D33C95" w:rsidP="00D33C95"/>
    <w:p w14:paraId="4026AD41" w14:textId="3D98C362" w:rsidR="00D33C95" w:rsidRDefault="00D33C95" w:rsidP="00D33C95">
      <w:r>
        <w:t>Nesta página temos:</w:t>
      </w:r>
    </w:p>
    <w:p w14:paraId="7589EC72" w14:textId="77777777" w:rsidR="00D33C95" w:rsidRDefault="00D33C95" w:rsidP="00D33C95">
      <w:pPr>
        <w:pStyle w:val="PargrafodaLista"/>
        <w:numPr>
          <w:ilvl w:val="0"/>
          <w:numId w:val="7"/>
        </w:numPr>
      </w:pPr>
      <w:proofErr w:type="spellStart"/>
      <w:r w:rsidRPr="00D33C95">
        <w:rPr>
          <w:i/>
          <w:iCs/>
        </w:rPr>
        <w:t>Navbar</w:t>
      </w:r>
      <w:proofErr w:type="spellEnd"/>
      <w:r>
        <w:t>: navegar pelo site, assim como uma barra de pesquisa (para pesquisar os produtos) e um ícone de perfil e outro do carrinho de compras.</w:t>
      </w:r>
    </w:p>
    <w:p w14:paraId="29E9FCEB" w14:textId="40801A93" w:rsidR="00D33C95" w:rsidRPr="00D33C95" w:rsidRDefault="00D33C95" w:rsidP="00D33C95">
      <w:pPr>
        <w:pStyle w:val="PargrafodaLista"/>
        <w:numPr>
          <w:ilvl w:val="0"/>
          <w:numId w:val="7"/>
        </w:numPr>
      </w:pPr>
      <w:r>
        <w:t xml:space="preserve">Uma secção para filtrar os produtos por tipo e preço, o </w:t>
      </w:r>
      <w:proofErr w:type="spellStart"/>
      <w:r>
        <w:rPr>
          <w:i/>
          <w:iCs/>
        </w:rPr>
        <w:t>slider</w:t>
      </w:r>
      <w:proofErr w:type="spellEnd"/>
      <w:r>
        <w:t xml:space="preserve"> está a funcionar, mas não filtra os produtos assim como as </w:t>
      </w:r>
      <w:proofErr w:type="spellStart"/>
      <w:r w:rsidRPr="00D33C95">
        <w:rPr>
          <w:i/>
          <w:iCs/>
        </w:rPr>
        <w:t>checkboxes</w:t>
      </w:r>
      <w:proofErr w:type="spellEnd"/>
    </w:p>
    <w:p w14:paraId="0A90B935" w14:textId="0EFDE4B2" w:rsidR="00D33C95" w:rsidRDefault="00D33C95" w:rsidP="00D33C95">
      <w:pPr>
        <w:pStyle w:val="PargrafodaLista"/>
        <w:numPr>
          <w:ilvl w:val="0"/>
          <w:numId w:val="7"/>
        </w:numPr>
      </w:pPr>
      <w:r>
        <w:t>Uma secção para cada produto, assim como as respetivas imagens, descrições e preço</w:t>
      </w:r>
    </w:p>
    <w:p w14:paraId="2229C7D0" w14:textId="7558D447" w:rsidR="00D33C95" w:rsidRDefault="00D33C95" w:rsidP="00D33C95">
      <w:pPr>
        <w:pStyle w:val="PargrafodaLista"/>
        <w:numPr>
          <w:ilvl w:val="0"/>
          <w:numId w:val="7"/>
        </w:numPr>
      </w:pPr>
      <w:r>
        <w:t xml:space="preserve">No final, temos também o </w:t>
      </w:r>
      <w:proofErr w:type="spellStart"/>
      <w:r>
        <w:t>footer</w:t>
      </w:r>
      <w:proofErr w:type="spellEnd"/>
    </w:p>
    <w:p w14:paraId="6F1E644F" w14:textId="77777777" w:rsidR="003F670B" w:rsidRDefault="003F670B" w:rsidP="003F670B"/>
    <w:p w14:paraId="38B09B2E" w14:textId="77777777" w:rsidR="003F670B" w:rsidRDefault="003F670B" w:rsidP="003F670B">
      <w:pPr>
        <w:keepNext/>
      </w:pPr>
      <w:r>
        <w:rPr>
          <w:noProof/>
        </w:rPr>
        <w:drawing>
          <wp:inline distT="0" distB="0" distL="0" distR="0" wp14:anchorId="517B763E" wp14:editId="41465590">
            <wp:extent cx="5731510" cy="2937510"/>
            <wp:effectExtent l="0" t="0" r="2540" b="0"/>
            <wp:docPr id="519153739" name="Imagem 12" descr="Uma imagem com texto, software, Página web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53739" name="Imagem 12" descr="Uma imagem com texto, software, Página web, Website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9369" w14:textId="3A83DBA7" w:rsidR="003F670B" w:rsidRDefault="003F670B" w:rsidP="003F670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47F7">
        <w:rPr>
          <w:noProof/>
        </w:rPr>
        <w:t>3</w:t>
      </w:r>
      <w:r>
        <w:fldChar w:fldCharType="end"/>
      </w:r>
      <w:r>
        <w:t xml:space="preserve"> – Página do Autor</w:t>
      </w:r>
    </w:p>
    <w:p w14:paraId="710F9008" w14:textId="1DA9A5D0" w:rsidR="003F670B" w:rsidRDefault="003F670B" w:rsidP="003F670B">
      <w:r>
        <w:lastRenderedPageBreak/>
        <w:t>Nesta página temos:</w:t>
      </w:r>
    </w:p>
    <w:p w14:paraId="502DF60D" w14:textId="77777777" w:rsidR="003F670B" w:rsidRDefault="003F670B" w:rsidP="003F670B">
      <w:pPr>
        <w:pStyle w:val="PargrafodaLista"/>
        <w:numPr>
          <w:ilvl w:val="0"/>
          <w:numId w:val="8"/>
        </w:numPr>
      </w:pPr>
      <w:proofErr w:type="spellStart"/>
      <w:r w:rsidRPr="00D33C95">
        <w:rPr>
          <w:i/>
          <w:iCs/>
        </w:rPr>
        <w:t>Navbar</w:t>
      </w:r>
      <w:proofErr w:type="spellEnd"/>
      <w:r>
        <w:t>: navegar pelo site, assim como uma barra de pesquisa (para pesquisar os produtos) e um ícone de perfil e outro do carrinho de compras.</w:t>
      </w:r>
    </w:p>
    <w:p w14:paraId="228BD0C1" w14:textId="48E86244" w:rsidR="003F670B" w:rsidRDefault="003F670B" w:rsidP="003F670B">
      <w:pPr>
        <w:pStyle w:val="PargrafodaLista"/>
        <w:numPr>
          <w:ilvl w:val="0"/>
          <w:numId w:val="8"/>
        </w:numPr>
      </w:pPr>
      <w:r>
        <w:t>Uma imagem do autor</w:t>
      </w:r>
    </w:p>
    <w:p w14:paraId="1DF773A8" w14:textId="51386AC8" w:rsidR="003F670B" w:rsidRDefault="003F670B" w:rsidP="003F670B">
      <w:pPr>
        <w:pStyle w:val="PargrafodaLista"/>
        <w:numPr>
          <w:ilvl w:val="0"/>
          <w:numId w:val="8"/>
        </w:numPr>
      </w:pPr>
      <w:r>
        <w:t>Uma secção de algumas informações sobre o autor</w:t>
      </w:r>
    </w:p>
    <w:p w14:paraId="54DD8F86" w14:textId="1A38D3F7" w:rsidR="003F670B" w:rsidRDefault="003F670B" w:rsidP="003F670B">
      <w:pPr>
        <w:pStyle w:val="PargrafodaLista"/>
        <w:numPr>
          <w:ilvl w:val="0"/>
          <w:numId w:val="8"/>
        </w:numPr>
      </w:pPr>
      <w:r>
        <w:t>Outra secção para alguns hobbies e interesses do utilizador</w:t>
      </w:r>
    </w:p>
    <w:p w14:paraId="55486233" w14:textId="3A49C081" w:rsidR="003F670B" w:rsidRDefault="003F670B" w:rsidP="003F670B">
      <w:pPr>
        <w:pStyle w:val="PargrafodaLista"/>
        <w:numPr>
          <w:ilvl w:val="0"/>
          <w:numId w:val="8"/>
        </w:numPr>
      </w:pPr>
      <w:r>
        <w:t xml:space="preserve">Por fim, temos o </w:t>
      </w:r>
      <w:proofErr w:type="spellStart"/>
      <w:r>
        <w:t>footer</w:t>
      </w:r>
      <w:proofErr w:type="spellEnd"/>
      <w:r>
        <w:t>, mas este apenas contém 2 ícones com links para as redes sociais do autor</w:t>
      </w:r>
    </w:p>
    <w:p w14:paraId="320F6FAD" w14:textId="77777777" w:rsidR="003F670B" w:rsidRDefault="003F670B" w:rsidP="003F670B"/>
    <w:p w14:paraId="1F65CB38" w14:textId="77777777" w:rsidR="003F670B" w:rsidRDefault="003F670B" w:rsidP="003F670B">
      <w:pPr>
        <w:keepNext/>
      </w:pPr>
      <w:r>
        <w:rPr>
          <w:noProof/>
        </w:rPr>
        <w:drawing>
          <wp:inline distT="0" distB="0" distL="0" distR="0" wp14:anchorId="66B0808F" wp14:editId="79DAFEF2">
            <wp:extent cx="5731510" cy="2937510"/>
            <wp:effectExtent l="0" t="0" r="2540" b="0"/>
            <wp:docPr id="239236978" name="Imagem 13" descr="Uma imagem com texto, software, Página web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36978" name="Imagem 13" descr="Uma imagem com texto, software, Página web, Ícone de computador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3AF1" w14:textId="55BE21A8" w:rsidR="003F670B" w:rsidRDefault="003F670B" w:rsidP="003F670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47F7">
        <w:rPr>
          <w:noProof/>
        </w:rPr>
        <w:t>4</w:t>
      </w:r>
      <w:r>
        <w:fldChar w:fldCharType="end"/>
      </w:r>
      <w:r>
        <w:t xml:space="preserve"> – Página de Contactos</w:t>
      </w:r>
    </w:p>
    <w:p w14:paraId="56BF60D1" w14:textId="77777777" w:rsidR="003F670B" w:rsidRDefault="003F670B" w:rsidP="003F670B"/>
    <w:p w14:paraId="0E8F11D1" w14:textId="68079A60" w:rsidR="003F670B" w:rsidRDefault="003F670B" w:rsidP="003F670B">
      <w:r>
        <w:t>Nesta página temos:</w:t>
      </w:r>
    </w:p>
    <w:p w14:paraId="547520C0" w14:textId="77777777" w:rsidR="003F670B" w:rsidRDefault="003F670B" w:rsidP="003F670B">
      <w:pPr>
        <w:pStyle w:val="PargrafodaLista"/>
        <w:numPr>
          <w:ilvl w:val="0"/>
          <w:numId w:val="9"/>
        </w:numPr>
      </w:pPr>
      <w:proofErr w:type="spellStart"/>
      <w:r w:rsidRPr="00D33C95">
        <w:rPr>
          <w:i/>
          <w:iCs/>
        </w:rPr>
        <w:t>Navbar</w:t>
      </w:r>
      <w:proofErr w:type="spellEnd"/>
      <w:r>
        <w:t>: navegar pelo site, assim como uma barra de pesquisa (para pesquisar os produtos) e um ícone de perfil e outro do carrinho de compras.</w:t>
      </w:r>
    </w:p>
    <w:p w14:paraId="31DDDA4A" w14:textId="66B5ABDD" w:rsidR="003F670B" w:rsidRDefault="003F670B" w:rsidP="003F670B">
      <w:pPr>
        <w:pStyle w:val="PargrafodaLista"/>
        <w:numPr>
          <w:ilvl w:val="0"/>
          <w:numId w:val="9"/>
        </w:numPr>
      </w:pPr>
      <w:r>
        <w:t>Um formulário para o utilizador preencher com os seus dados para efetuar o contacto com a empresa</w:t>
      </w:r>
    </w:p>
    <w:p w14:paraId="2AF4C491" w14:textId="39F23D14" w:rsidR="003F670B" w:rsidRDefault="003F670B" w:rsidP="003F670B">
      <w:pPr>
        <w:pStyle w:val="PargrafodaLista"/>
        <w:numPr>
          <w:ilvl w:val="0"/>
          <w:numId w:val="9"/>
        </w:numPr>
      </w:pPr>
      <w:r>
        <w:t>Uma secção de informações sobre a empresa, como a localização, o número de telefone, email e redes sociais</w:t>
      </w:r>
    </w:p>
    <w:p w14:paraId="241B2DC8" w14:textId="4C4C47B7" w:rsidR="003F670B" w:rsidRDefault="003F670B" w:rsidP="003F670B">
      <w:pPr>
        <w:pStyle w:val="PargrafodaLista"/>
        <w:numPr>
          <w:ilvl w:val="0"/>
          <w:numId w:val="9"/>
        </w:numPr>
      </w:pPr>
      <w:r>
        <w:t>Apresenta também um mapa incorporado</w:t>
      </w:r>
    </w:p>
    <w:p w14:paraId="24AC859E" w14:textId="133443C9" w:rsidR="003F670B" w:rsidRDefault="003F670B" w:rsidP="003F670B">
      <w:pPr>
        <w:pStyle w:val="PargrafodaLista"/>
        <w:numPr>
          <w:ilvl w:val="0"/>
          <w:numId w:val="9"/>
        </w:numPr>
      </w:pPr>
      <w:r>
        <w:t xml:space="preserve">Por fim, temos o </w:t>
      </w:r>
      <w:proofErr w:type="spellStart"/>
      <w:r>
        <w:t>footer</w:t>
      </w:r>
      <w:proofErr w:type="spellEnd"/>
    </w:p>
    <w:p w14:paraId="7E5EFC04" w14:textId="77777777" w:rsidR="003F670B" w:rsidRDefault="003F670B" w:rsidP="003F670B"/>
    <w:p w14:paraId="78DF5BE1" w14:textId="0E2537FD" w:rsidR="003F670B" w:rsidRDefault="003F670B" w:rsidP="003F670B">
      <w:r>
        <w:t>A acrescentar também existem mais 3 página que se pode visitar:</w:t>
      </w:r>
    </w:p>
    <w:p w14:paraId="7EEA9674" w14:textId="77777777" w:rsidR="003F670B" w:rsidRDefault="003F670B" w:rsidP="003F670B">
      <w:pPr>
        <w:pStyle w:val="PargrafodaLista"/>
        <w:keepNext/>
      </w:pPr>
      <w:r>
        <w:rPr>
          <w:noProof/>
        </w:rPr>
        <w:lastRenderedPageBreak/>
        <w:drawing>
          <wp:inline distT="0" distB="0" distL="0" distR="0" wp14:anchorId="78993783" wp14:editId="3ACC0E1E">
            <wp:extent cx="5731510" cy="2937510"/>
            <wp:effectExtent l="0" t="0" r="2540" b="0"/>
            <wp:docPr id="323840658" name="Imagem 14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0658" name="Imagem 14" descr="Uma imagem com texto, software, Ícone de computador, Página web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8152" w14:textId="589ACFEA" w:rsidR="003F670B" w:rsidRDefault="003F670B" w:rsidP="003F670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F47F7">
        <w:rPr>
          <w:noProof/>
        </w:rPr>
        <w:t>5</w:t>
      </w:r>
      <w:r>
        <w:fldChar w:fldCharType="end"/>
      </w:r>
      <w:r>
        <w:t xml:space="preserve"> – Página do Produto</w:t>
      </w:r>
    </w:p>
    <w:p w14:paraId="2CBF839C" w14:textId="77777777" w:rsidR="003F670B" w:rsidRDefault="003F670B" w:rsidP="003F670B"/>
    <w:p w14:paraId="161AD864" w14:textId="0D520476" w:rsidR="003F670B" w:rsidRDefault="003F670B" w:rsidP="003F670B">
      <w:r>
        <w:t>Nesta página temos:</w:t>
      </w:r>
    </w:p>
    <w:p w14:paraId="76285E37" w14:textId="30A46592" w:rsidR="003F670B" w:rsidRDefault="003F670B" w:rsidP="003F670B">
      <w:pPr>
        <w:pStyle w:val="PargrafodaLista"/>
        <w:numPr>
          <w:ilvl w:val="0"/>
          <w:numId w:val="11"/>
        </w:numPr>
      </w:pPr>
      <w:proofErr w:type="spellStart"/>
      <w:r w:rsidRPr="00D33C95">
        <w:rPr>
          <w:i/>
          <w:iCs/>
        </w:rPr>
        <w:t>Navbar</w:t>
      </w:r>
      <w:proofErr w:type="spellEnd"/>
      <w:r>
        <w:t>: navegar pelo site, assim como uma barra de pesquisa (para pesquisar os produtos) e um ícone de perfil e outro do carrinho de compras.</w:t>
      </w:r>
    </w:p>
    <w:p w14:paraId="07B377EF" w14:textId="67685D06" w:rsidR="003F670B" w:rsidRDefault="003F670B" w:rsidP="003F670B">
      <w:pPr>
        <w:pStyle w:val="PargrafodaLista"/>
        <w:numPr>
          <w:ilvl w:val="0"/>
          <w:numId w:val="11"/>
        </w:numPr>
      </w:pPr>
      <w:r>
        <w:t>O nome do produto, juntamente com o seu preço e 2 botões para comprar ou adicionar ao carrinho de compras</w:t>
      </w:r>
    </w:p>
    <w:p w14:paraId="1BF241CC" w14:textId="34A76809" w:rsidR="003F670B" w:rsidRDefault="003F670B" w:rsidP="003F670B">
      <w:pPr>
        <w:pStyle w:val="PargrafodaLista"/>
        <w:numPr>
          <w:ilvl w:val="0"/>
          <w:numId w:val="11"/>
        </w:numPr>
      </w:pPr>
      <w:r>
        <w:t>Uma secção com imagens e vídeos acerca do produto</w:t>
      </w:r>
    </w:p>
    <w:p w14:paraId="12DBC926" w14:textId="34DC3F87" w:rsidR="003F670B" w:rsidRDefault="003F670B" w:rsidP="003F670B">
      <w:pPr>
        <w:pStyle w:val="PargrafodaLista"/>
        <w:numPr>
          <w:ilvl w:val="0"/>
          <w:numId w:val="11"/>
        </w:numPr>
      </w:pPr>
      <w:r>
        <w:t>Outra secção, com as informações do produto</w:t>
      </w:r>
    </w:p>
    <w:p w14:paraId="27AE2AC2" w14:textId="2A76E94F" w:rsidR="003F47F7" w:rsidRDefault="003F47F7" w:rsidP="003F670B">
      <w:pPr>
        <w:pStyle w:val="PargrafodaLista"/>
        <w:numPr>
          <w:ilvl w:val="0"/>
          <w:numId w:val="11"/>
        </w:numPr>
      </w:pPr>
      <w:r>
        <w:t xml:space="preserve">Por fim, temos o </w:t>
      </w:r>
      <w:proofErr w:type="spellStart"/>
      <w:r>
        <w:t>footer</w:t>
      </w:r>
      <w:proofErr w:type="spellEnd"/>
    </w:p>
    <w:p w14:paraId="1D932125" w14:textId="77777777" w:rsidR="003F47F7" w:rsidRDefault="003F47F7" w:rsidP="003F47F7"/>
    <w:p w14:paraId="616DFEE8" w14:textId="77777777" w:rsidR="003F47F7" w:rsidRDefault="003F47F7" w:rsidP="003F47F7">
      <w:pPr>
        <w:keepNext/>
      </w:pPr>
      <w:r>
        <w:rPr>
          <w:noProof/>
        </w:rPr>
        <w:drawing>
          <wp:inline distT="0" distB="0" distL="0" distR="0" wp14:anchorId="19079781" wp14:editId="3B54AF0B">
            <wp:extent cx="5731510" cy="2937510"/>
            <wp:effectExtent l="0" t="0" r="2540" b="0"/>
            <wp:docPr id="1129656460" name="Imagem 16" descr="Uma imagem com texto, captura de ecrã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6460" name="Imagem 16" descr="Uma imagem com texto, captura de ecrã, software, Web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2E4" w14:textId="11EB8526" w:rsidR="003F47F7" w:rsidRDefault="003F47F7" w:rsidP="003F47F7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Página de Produto</w:t>
      </w:r>
    </w:p>
    <w:p w14:paraId="5A08F804" w14:textId="3EDE538D" w:rsidR="003F47F7" w:rsidRDefault="003F47F7" w:rsidP="003F47F7">
      <w:r>
        <w:lastRenderedPageBreak/>
        <w:t xml:space="preserve">Aqui temos outro exemplo de uma página de um produto, utilizando o mesmo </w:t>
      </w:r>
      <w:proofErr w:type="spellStart"/>
      <w:r w:rsidRPr="003F47F7">
        <w:rPr>
          <w:i/>
          <w:iCs/>
        </w:rPr>
        <w:t>template</w:t>
      </w:r>
      <w:proofErr w:type="spellEnd"/>
      <w:r w:rsidRPr="003F47F7">
        <w:rPr>
          <w:i/>
          <w:iCs/>
        </w:rPr>
        <w:t>,</w:t>
      </w:r>
      <w:r>
        <w:t xml:space="preserve"> apenas mudando as informações sobre o mesmo.</w:t>
      </w:r>
    </w:p>
    <w:p w14:paraId="6E37B4B7" w14:textId="77777777" w:rsidR="003F47F7" w:rsidRDefault="003F47F7" w:rsidP="003F47F7"/>
    <w:p w14:paraId="6CA170C9" w14:textId="6ACD6F3F" w:rsidR="003F47F7" w:rsidRDefault="003F47F7" w:rsidP="003F47F7">
      <w:r>
        <w:rPr>
          <w:noProof/>
        </w:rPr>
        <w:drawing>
          <wp:inline distT="0" distB="0" distL="0" distR="0" wp14:anchorId="6631BF84" wp14:editId="4CBE4B1E">
            <wp:extent cx="5731510" cy="2937510"/>
            <wp:effectExtent l="0" t="0" r="2540" b="0"/>
            <wp:docPr id="1596553290" name="Imagem 17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53290" name="Imagem 17" descr="Uma imagem com texto, captura de ecrã, software, computador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249" w14:textId="77777777" w:rsidR="003F47F7" w:rsidRDefault="003F47F7" w:rsidP="003F47F7"/>
    <w:p w14:paraId="0648F48C" w14:textId="44953B45" w:rsidR="008A289E" w:rsidRDefault="003F47F7" w:rsidP="003F47F7">
      <w:r>
        <w:t>Temos aqui outro exemplo utilizando o mesmo</w:t>
      </w:r>
      <w:r w:rsidRPr="003F47F7">
        <w:rPr>
          <w:i/>
          <w:iCs/>
        </w:rPr>
        <w:t xml:space="preserve"> </w:t>
      </w:r>
      <w:proofErr w:type="spellStart"/>
      <w:r w:rsidRPr="003F47F7">
        <w:rPr>
          <w:i/>
          <w:iCs/>
        </w:rPr>
        <w:t>template</w:t>
      </w:r>
      <w:proofErr w:type="spellEnd"/>
      <w:r>
        <w:t>, exceto a secção da direita, que contém um vídeo MP4 e outro conteúdo áudio MP3</w:t>
      </w:r>
    </w:p>
    <w:p w14:paraId="6BF555CA" w14:textId="77777777" w:rsidR="003F47F7" w:rsidRDefault="003F47F7" w:rsidP="003F47F7"/>
    <w:p w14:paraId="3426BE11" w14:textId="77777777" w:rsidR="003F47F7" w:rsidRDefault="003F47F7" w:rsidP="003F47F7"/>
    <w:p w14:paraId="27DF4BB7" w14:textId="77777777" w:rsidR="003F47F7" w:rsidRDefault="003F47F7" w:rsidP="003F47F7"/>
    <w:p w14:paraId="72E51867" w14:textId="53562A84" w:rsidR="005E2F7C" w:rsidRPr="00523EEB" w:rsidRDefault="005E2F7C" w:rsidP="005E2F7C">
      <w:pPr>
        <w:pStyle w:val="Grfico"/>
        <w:rPr>
          <w:noProof/>
        </w:rPr>
      </w:pPr>
      <w:r w:rsidRPr="00523EEB">
        <w:rPr>
          <w:noProof/>
          <w:lang w:bidi="pt-PT"/>
        </w:rPr>
        <w:lastRenderedPageBreak/>
        <w:drawing>
          <wp:inline distT="0" distB="0" distL="0" distR="0" wp14:anchorId="67580BE9" wp14:editId="37CDCD4D">
            <wp:extent cx="5912762" cy="2620944"/>
            <wp:effectExtent l="0" t="0" r="0" b="8255"/>
            <wp:docPr id="31" name="Imagem 31" descr="Perspectiva da visão de cima de um aperto de mãos sobre documentos empresari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62" cy="26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" w:name="_Toc167830149"/>
    <w:p w14:paraId="59E61017" w14:textId="77777777" w:rsidR="005E2F7C" w:rsidRPr="00523EEB" w:rsidRDefault="00D029F4" w:rsidP="001624D6">
      <w:pPr>
        <w:pStyle w:val="Ttulo1"/>
        <w:rPr>
          <w:noProof/>
        </w:rPr>
      </w:pPr>
      <w:sdt>
        <w:sdtPr>
          <w:rPr>
            <w:noProof/>
          </w:rPr>
          <w:id w:val="-1869754164"/>
          <w:placeholder>
            <w:docPart w:val="86B5D3FA3CDF49D0AA4F7A5DD3E6F0BE"/>
          </w:placeholder>
          <w:temporary/>
          <w:showingPlcHdr/>
          <w15:appearance w15:val="hidden"/>
        </w:sdtPr>
        <w:sdtEndPr/>
        <w:sdtContent>
          <w:r w:rsidR="005E2F7C" w:rsidRPr="00523EEB">
            <w:rPr>
              <w:noProof/>
              <w:lang w:bidi="pt-PT"/>
            </w:rPr>
            <w:t>Conclusão</w:t>
          </w:r>
        </w:sdtContent>
      </w:sdt>
      <w:bookmarkEnd w:id="5"/>
    </w:p>
    <w:p w14:paraId="6A04391D" w14:textId="02751246" w:rsidR="005E2F7C" w:rsidRDefault="003F47F7" w:rsidP="001624D6">
      <w:pPr>
        <w:rPr>
          <w:noProof/>
        </w:rPr>
      </w:pPr>
      <w:r>
        <w:rPr>
          <w:noProof/>
        </w:rPr>
        <w:t>O projeto Tech4U, um website de uma loja online, foi apresentado neste relatório. Ao longo deste trabalho foram aplicados todos os conhecimentos adquiridos na Unidade Curricular de Interfaces e Tecnologias Web.</w:t>
      </w:r>
    </w:p>
    <w:p w14:paraId="30750AFD" w14:textId="18C10378" w:rsidR="003F47F7" w:rsidRDefault="003F47F7" w:rsidP="001624D6">
      <w:pPr>
        <w:rPr>
          <w:noProof/>
        </w:rPr>
      </w:pPr>
      <w:r>
        <w:rPr>
          <w:noProof/>
        </w:rPr>
        <w:t>O principal foco do projeto é a criação de um site responsivo, capaz de se adaptar a qualquer dispositivo e proporcionar uma experiência agradável ao utilizador.</w:t>
      </w:r>
    </w:p>
    <w:p w14:paraId="32F0C42C" w14:textId="3B57D56E" w:rsidR="003F47F7" w:rsidRDefault="003F47F7" w:rsidP="001624D6">
      <w:pPr>
        <w:rPr>
          <w:noProof/>
        </w:rPr>
      </w:pPr>
      <w:r>
        <w:rPr>
          <w:noProof/>
        </w:rPr>
        <w:t>Este porjeto porém não acaba aqui. Vai ser desenvolvido à base de novos conhecimentos.</w:t>
      </w:r>
    </w:p>
    <w:p w14:paraId="22CC2DF4" w14:textId="4600C81B" w:rsidR="006512AE" w:rsidRPr="00523EEB" w:rsidRDefault="003F47F7" w:rsidP="003F47F7">
      <w:pPr>
        <w:rPr>
          <w:noProof/>
        </w:rPr>
      </w:pPr>
      <w:r>
        <w:rPr>
          <w:noProof/>
        </w:rPr>
        <w:t>Em resumo, o projeto Tech4U, proporciona uma experiência agradável ao utilizador, contribuindo para o sucesso e crescimento no mercado que são as lojas online constantemente em expansão ao longo do mundo.</w:t>
      </w:r>
    </w:p>
    <w:sectPr w:rsidR="006512AE" w:rsidRPr="00523EEB" w:rsidSect="00CB31CF">
      <w:footerReference w:type="default" r:id="rId23"/>
      <w:type w:val="continuous"/>
      <w:pgSz w:w="11906" w:h="16838" w:code="9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A3397" w14:textId="77777777" w:rsidR="005A40BF" w:rsidRDefault="005A40BF" w:rsidP="00706D60">
      <w:r>
        <w:separator/>
      </w:r>
    </w:p>
  </w:endnote>
  <w:endnote w:type="continuationSeparator" w:id="0">
    <w:p w14:paraId="1508ECED" w14:textId="77777777" w:rsidR="005A40BF" w:rsidRDefault="005A40BF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83783E" w14:textId="77777777" w:rsidR="00E653C0" w:rsidRDefault="00E653C0" w:rsidP="000C1A28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41C4E9" w14:textId="77777777" w:rsidR="005A40BF" w:rsidRDefault="005A40BF" w:rsidP="00706D60">
      <w:r>
        <w:separator/>
      </w:r>
    </w:p>
  </w:footnote>
  <w:footnote w:type="continuationSeparator" w:id="0">
    <w:p w14:paraId="2AC60046" w14:textId="77777777" w:rsidR="005A40BF" w:rsidRDefault="005A40BF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D315D1"/>
    <w:multiLevelType w:val="hybridMultilevel"/>
    <w:tmpl w:val="2B7EE06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82D19"/>
    <w:multiLevelType w:val="hybridMultilevel"/>
    <w:tmpl w:val="B1F6BBE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B331C"/>
    <w:multiLevelType w:val="hybridMultilevel"/>
    <w:tmpl w:val="F26E1D5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5" w15:restartNumberingAfterBreak="0">
    <w:nsid w:val="582D0362"/>
    <w:multiLevelType w:val="hybridMultilevel"/>
    <w:tmpl w:val="FE6ACD9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937543"/>
    <w:multiLevelType w:val="hybridMultilevel"/>
    <w:tmpl w:val="D24429D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D4011F"/>
    <w:multiLevelType w:val="hybridMultilevel"/>
    <w:tmpl w:val="45CCFB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DD3E89"/>
    <w:multiLevelType w:val="hybridMultilevel"/>
    <w:tmpl w:val="AE6AAF4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6E5382"/>
    <w:multiLevelType w:val="hybridMultilevel"/>
    <w:tmpl w:val="23BC64D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418">
    <w:abstractNumId w:val="4"/>
  </w:num>
  <w:num w:numId="2" w16cid:durableId="1549340554">
    <w:abstractNumId w:val="6"/>
  </w:num>
  <w:num w:numId="3" w16cid:durableId="1927421076">
    <w:abstractNumId w:val="0"/>
  </w:num>
  <w:num w:numId="4" w16cid:durableId="854658245">
    <w:abstractNumId w:val="2"/>
  </w:num>
  <w:num w:numId="5" w16cid:durableId="312300074">
    <w:abstractNumId w:val="7"/>
  </w:num>
  <w:num w:numId="6" w16cid:durableId="652876917">
    <w:abstractNumId w:val="10"/>
  </w:num>
  <w:num w:numId="7" w16cid:durableId="1351224282">
    <w:abstractNumId w:val="3"/>
  </w:num>
  <w:num w:numId="8" w16cid:durableId="1127316905">
    <w:abstractNumId w:val="1"/>
  </w:num>
  <w:num w:numId="9" w16cid:durableId="1446998122">
    <w:abstractNumId w:val="8"/>
  </w:num>
  <w:num w:numId="10" w16cid:durableId="2034920774">
    <w:abstractNumId w:val="9"/>
  </w:num>
  <w:num w:numId="11" w16cid:durableId="18300554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0BF"/>
    <w:rsid w:val="00020FC9"/>
    <w:rsid w:val="000411DF"/>
    <w:rsid w:val="0008174B"/>
    <w:rsid w:val="000B5E2F"/>
    <w:rsid w:val="000C1A28"/>
    <w:rsid w:val="00136DDD"/>
    <w:rsid w:val="001624D6"/>
    <w:rsid w:val="001624FF"/>
    <w:rsid w:val="00165112"/>
    <w:rsid w:val="00184A71"/>
    <w:rsid w:val="0019191C"/>
    <w:rsid w:val="001A0417"/>
    <w:rsid w:val="001A70F2"/>
    <w:rsid w:val="001B6E4C"/>
    <w:rsid w:val="0022046C"/>
    <w:rsid w:val="002437EF"/>
    <w:rsid w:val="002974C8"/>
    <w:rsid w:val="002B5D98"/>
    <w:rsid w:val="002C5772"/>
    <w:rsid w:val="003161E7"/>
    <w:rsid w:val="003412C7"/>
    <w:rsid w:val="003A563E"/>
    <w:rsid w:val="003F47F7"/>
    <w:rsid w:val="003F670B"/>
    <w:rsid w:val="0040160A"/>
    <w:rsid w:val="00416074"/>
    <w:rsid w:val="00422963"/>
    <w:rsid w:val="00441D66"/>
    <w:rsid w:val="00444828"/>
    <w:rsid w:val="00445491"/>
    <w:rsid w:val="00451943"/>
    <w:rsid w:val="00497899"/>
    <w:rsid w:val="004E1DD5"/>
    <w:rsid w:val="004F392D"/>
    <w:rsid w:val="00500DAE"/>
    <w:rsid w:val="00523EEB"/>
    <w:rsid w:val="0054254B"/>
    <w:rsid w:val="00542F7A"/>
    <w:rsid w:val="005660D5"/>
    <w:rsid w:val="00576B76"/>
    <w:rsid w:val="00586D8C"/>
    <w:rsid w:val="005A40BF"/>
    <w:rsid w:val="005E2F7C"/>
    <w:rsid w:val="006512AE"/>
    <w:rsid w:val="006650DA"/>
    <w:rsid w:val="006778E3"/>
    <w:rsid w:val="006B6867"/>
    <w:rsid w:val="006C430C"/>
    <w:rsid w:val="006D3FD3"/>
    <w:rsid w:val="00706D60"/>
    <w:rsid w:val="00710767"/>
    <w:rsid w:val="007331D7"/>
    <w:rsid w:val="0073372F"/>
    <w:rsid w:val="00733E78"/>
    <w:rsid w:val="007D5854"/>
    <w:rsid w:val="007E363C"/>
    <w:rsid w:val="008327CF"/>
    <w:rsid w:val="008659CA"/>
    <w:rsid w:val="00873804"/>
    <w:rsid w:val="00875493"/>
    <w:rsid w:val="008A289E"/>
    <w:rsid w:val="008B678D"/>
    <w:rsid w:val="008E4CD9"/>
    <w:rsid w:val="008E68A6"/>
    <w:rsid w:val="009306F6"/>
    <w:rsid w:val="00935132"/>
    <w:rsid w:val="0096777A"/>
    <w:rsid w:val="0097024E"/>
    <w:rsid w:val="00974552"/>
    <w:rsid w:val="009B24E6"/>
    <w:rsid w:val="009B658F"/>
    <w:rsid w:val="009C36C5"/>
    <w:rsid w:val="00A11154"/>
    <w:rsid w:val="00A518CA"/>
    <w:rsid w:val="00A5585E"/>
    <w:rsid w:val="00B01BDC"/>
    <w:rsid w:val="00B73C61"/>
    <w:rsid w:val="00B8244B"/>
    <w:rsid w:val="00B9702E"/>
    <w:rsid w:val="00BA4112"/>
    <w:rsid w:val="00BE71B2"/>
    <w:rsid w:val="00C270AC"/>
    <w:rsid w:val="00C47447"/>
    <w:rsid w:val="00C553E4"/>
    <w:rsid w:val="00C6701C"/>
    <w:rsid w:val="00C7287A"/>
    <w:rsid w:val="00C82CDF"/>
    <w:rsid w:val="00C85251"/>
    <w:rsid w:val="00CA722F"/>
    <w:rsid w:val="00CB31CF"/>
    <w:rsid w:val="00CC691B"/>
    <w:rsid w:val="00CF4053"/>
    <w:rsid w:val="00D029F4"/>
    <w:rsid w:val="00D25B00"/>
    <w:rsid w:val="00D26120"/>
    <w:rsid w:val="00D33C95"/>
    <w:rsid w:val="00D63AFC"/>
    <w:rsid w:val="00D92464"/>
    <w:rsid w:val="00DA25BD"/>
    <w:rsid w:val="00DA6894"/>
    <w:rsid w:val="00DC487D"/>
    <w:rsid w:val="00E235E0"/>
    <w:rsid w:val="00E4321D"/>
    <w:rsid w:val="00E541C4"/>
    <w:rsid w:val="00E55C29"/>
    <w:rsid w:val="00E653C0"/>
    <w:rsid w:val="00E71446"/>
    <w:rsid w:val="00E8374D"/>
    <w:rsid w:val="00E84875"/>
    <w:rsid w:val="00E930ED"/>
    <w:rsid w:val="00E96235"/>
    <w:rsid w:val="00EB318B"/>
    <w:rsid w:val="00EC4394"/>
    <w:rsid w:val="00EF75B7"/>
    <w:rsid w:val="00F01492"/>
    <w:rsid w:val="00F421C1"/>
    <w:rsid w:val="00F43844"/>
    <w:rsid w:val="00F5245D"/>
    <w:rsid w:val="00F8576E"/>
    <w:rsid w:val="00F91B8B"/>
    <w:rsid w:val="00F96C55"/>
    <w:rsid w:val="00FD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0E75B"/>
  <w15:chartTrackingRefBased/>
  <w15:docId w15:val="{D9C11657-BCF2-457F-A924-482B0C720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1C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7331D7"/>
    <w:pPr>
      <w:keepNext/>
      <w:keepLines/>
      <w:spacing w:before="240" w:after="36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qFormat/>
    <w:rsid w:val="00706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542F7A"/>
    <w:rPr>
      <w:color w:val="80808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331D7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ndice">
    <w:name w:val="TOC Heading"/>
    <w:basedOn w:val="Ttulo1"/>
    <w:next w:val="Normal"/>
    <w:uiPriority w:val="39"/>
    <w:unhideWhenUsed/>
    <w:qFormat/>
    <w:rsid w:val="00706D60"/>
    <w:pPr>
      <w:jc w:val="center"/>
      <w:outlineLvl w:val="9"/>
    </w:pPr>
  </w:style>
  <w:style w:type="paragraph" w:styleId="ndice1">
    <w:name w:val="toc 1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96235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67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  <w:ind w:left="216"/>
    </w:pPr>
  </w:style>
  <w:style w:type="paragraph" w:styleId="PargrafodaLista">
    <w:name w:val="List Paragraph"/>
    <w:basedOn w:val="Normal"/>
    <w:uiPriority w:val="34"/>
    <w:semiHidden/>
    <w:qFormat/>
    <w:rsid w:val="009B658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C6701C"/>
  </w:style>
  <w:style w:type="paragraph" w:styleId="Rodap">
    <w:name w:val="footer"/>
    <w:basedOn w:val="Normal"/>
    <w:link w:val="RodapCarter"/>
    <w:uiPriority w:val="99"/>
    <w:unhideWhenUsed/>
    <w:rsid w:val="000C1A28"/>
    <w:pPr>
      <w:spacing w:after="0" w:line="240" w:lineRule="auto"/>
      <w:ind w:right="680"/>
      <w:jc w:val="right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C1A28"/>
  </w:style>
  <w:style w:type="paragraph" w:styleId="Listacommarcas">
    <w:name w:val="List Bullet"/>
    <w:basedOn w:val="Normal"/>
    <w:uiPriority w:val="99"/>
    <w:rsid w:val="00D26120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706D60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706D60"/>
  </w:style>
  <w:style w:type="paragraph" w:styleId="Ttulo">
    <w:name w:val="Title"/>
    <w:basedOn w:val="Normal"/>
    <w:next w:val="Normal"/>
    <w:link w:val="TtuloCarter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fico">
    <w:name w:val="Gráfico"/>
    <w:basedOn w:val="Normal"/>
    <w:next w:val="Normal"/>
    <w:link w:val="CarterdeGrfico"/>
    <w:qFormat/>
    <w:rsid w:val="005E2F7C"/>
    <w:pPr>
      <w:keepNext/>
    </w:pPr>
  </w:style>
  <w:style w:type="character" w:customStyle="1" w:styleId="CarterdeGrfico">
    <w:name w:val="Caráter de Gráfico"/>
    <w:basedOn w:val="Tipodeletrapredefinidodopargrafo"/>
    <w:link w:val="Grfico"/>
    <w:rsid w:val="005E2F7C"/>
  </w:style>
  <w:style w:type="character" w:styleId="MenoNoResolvida">
    <w:name w:val="Unresolved Mention"/>
    <w:basedOn w:val="Tipodeletrapredefinidodopargrafo"/>
    <w:uiPriority w:val="99"/>
    <w:semiHidden/>
    <w:unhideWhenUsed/>
    <w:rsid w:val="003A563E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D33C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nca\AppData\Roaming\Microsoft\Templates\Documento%20t&#233;cn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AF9124C14D14B51B1ABC3C7EAA689D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09417E9-F968-47DB-A225-7A042F2B14F4}"/>
      </w:docPartPr>
      <w:docPartBody>
        <w:p w:rsidR="00DB0FF6" w:rsidRDefault="00DB0FF6">
          <w:pPr>
            <w:pStyle w:val="8AF9124C14D14B51B1ABC3C7EAA689D1"/>
          </w:pPr>
          <w:r w:rsidRPr="00523EEB">
            <w:rPr>
              <w:noProof/>
              <w:lang w:bidi="pt-PT"/>
            </w:rPr>
            <w:t>Introdução</w:t>
          </w:r>
        </w:p>
      </w:docPartBody>
    </w:docPart>
    <w:docPart>
      <w:docPartPr>
        <w:name w:val="86B5D3FA3CDF49D0AA4F7A5DD3E6F0B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D4E0399-08D4-4E49-BC30-FB489FD2A436}"/>
      </w:docPartPr>
      <w:docPartBody>
        <w:p w:rsidR="00DB0FF6" w:rsidRDefault="00DB0FF6">
          <w:pPr>
            <w:pStyle w:val="86B5D3FA3CDF49D0AA4F7A5DD3E6F0BE"/>
          </w:pPr>
          <w:r w:rsidRPr="00523EEB">
            <w:rPr>
              <w:noProof/>
              <w:lang w:bidi="pt-PT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036FFC0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8875881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F6"/>
    <w:rsid w:val="0040160A"/>
    <w:rsid w:val="00C553E4"/>
    <w:rsid w:val="00DB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AF9124C14D14B51B1ABC3C7EAA689D1">
    <w:name w:val="8AF9124C14D14B51B1ABC3C7EAA689D1"/>
  </w:style>
  <w:style w:type="paragraph" w:customStyle="1" w:styleId="86B5D3FA3CDF49D0AA4F7A5DD3E6F0BE">
    <w:name w:val="86B5D3FA3CDF49D0AA4F7A5DD3E6F0BE"/>
  </w:style>
  <w:style w:type="paragraph" w:styleId="Listacommarcas">
    <w:name w:val="List Bullet"/>
    <w:basedOn w:val="Normal"/>
    <w:uiPriority w:val="99"/>
    <w:pPr>
      <w:numPr>
        <w:numId w:val="1"/>
      </w:numPr>
      <w:spacing w:line="259" w:lineRule="auto"/>
      <w:contextualSpacing/>
      <w:jc w:val="both"/>
    </w:pPr>
    <w:rPr>
      <w:rFonts w:eastAsiaTheme="minorHAnsi"/>
      <w:kern w:val="0"/>
      <w:sz w:val="22"/>
      <w:szCs w:val="22"/>
      <w:lang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7786F4-B754-4304-BC1D-32749421B7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6976B8-B398-4E0B-A6D7-2BF155EDEBA8}">
  <ds:schemaRefs>
    <ds:schemaRef ds:uri="http://purl.org/dc/dcmitype/"/>
    <ds:schemaRef ds:uri="71af3243-3dd4-4a8d-8c0d-dd76da1f02a5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16c05727-aa75-4e4a-9b5f-8a80a1165891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D279876A-F574-487C-80C3-CE81625DC5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técnico</Template>
  <TotalTime>0</TotalTime>
  <Pages>11</Pages>
  <Words>923</Words>
  <Characters>4990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Santos</dc:creator>
  <cp:keywords/>
  <dc:description/>
  <cp:lastModifiedBy>Gonçalo Santos</cp:lastModifiedBy>
  <cp:revision>2</cp:revision>
  <dcterms:created xsi:type="dcterms:W3CDTF">2024-05-28T22:46:00Z</dcterms:created>
  <dcterms:modified xsi:type="dcterms:W3CDTF">2024-05-28T22:46:00Z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